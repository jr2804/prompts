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54A6" w14:textId="77777777" w:rsidR="00914A5A" w:rsidRDefault="001B504E">
      <w:pPr>
        <w:pStyle w:val="FP"/>
        <w:framePr w:h="1316" w:hRule="exact" w:wrap="notBeside" w:vAnchor="page" w:hAnchor="page" w:x="976" w:y="12961"/>
        <w:pBdr>
          <w:bottom w:val="single" w:sz="6" w:space="1" w:color="auto"/>
        </w:pBdr>
        <w:spacing w:after="240"/>
        <w:ind w:left="2835" w:right="2835"/>
        <w:jc w:val="center"/>
        <w:rPr>
          <w:rFonts w:ascii="Arial" w:hAnsi="Arial"/>
          <w:b/>
          <w:i/>
        </w:rPr>
      </w:pPr>
      <w:bookmarkStart w:id="0" w:name="doctype"/>
      <w:bookmarkStart w:id="1" w:name="pages12"/>
      <w:r>
        <w:rPr>
          <w:rFonts w:ascii="Arial" w:hAnsi="Arial"/>
          <w:b/>
          <w:i/>
        </w:rPr>
        <w:t>Disclaimer</w:t>
      </w:r>
    </w:p>
    <w:p w14:paraId="58770F8A" w14:textId="77777777" w:rsidR="00914A5A" w:rsidRDefault="001B504E">
      <w:pPr>
        <w:pStyle w:val="FP"/>
        <w:framePr w:h="1316" w:hRule="exact" w:wrap="notBeside" w:vAnchor="page" w:hAnchor="page" w:x="976" w:y="12961"/>
        <w:spacing w:after="240"/>
        <w:jc w:val="center"/>
        <w:rPr>
          <w:rFonts w:ascii="Arial" w:hAnsi="Arial" w:cs="Arial"/>
          <w:sz w:val="18"/>
          <w:szCs w:val="18"/>
        </w:rPr>
      </w:pPr>
      <w:r>
        <w:rPr>
          <w:rFonts w:ascii="Arial" w:hAnsi="Arial" w:cs="Arial"/>
          <w:sz w:val="18"/>
          <w:szCs w:val="18"/>
        </w:rPr>
        <w:t>The present document has been produced and approved by the &lt;long ISGname&gt; (&lt;short ISGname&gt;) ETSI Industry Specification Group (ISG) and represents the views of those members who participated in this ISG.</w:t>
      </w:r>
      <w:r>
        <w:rPr>
          <w:rFonts w:ascii="Arial" w:hAnsi="Arial" w:cs="Arial"/>
          <w:sz w:val="18"/>
          <w:szCs w:val="18"/>
        </w:rPr>
        <w:br/>
        <w:t>It does not necessarily represent the views of the entire ETSI membership.</w:t>
      </w:r>
    </w:p>
    <w:p w14:paraId="6A9BF38D" w14:textId="77777777" w:rsidR="00914A5A" w:rsidRDefault="001B504E">
      <w:pPr>
        <w:pStyle w:val="ZA"/>
        <w:framePr w:w="10563" w:h="782" w:hRule="exact" w:wrap="notBeside" w:hAnchor="page" w:x="661" w:y="646" w:anchorLock="1"/>
        <w:pBdr>
          <w:bottom w:val="none" w:sz="0" w:space="0" w:color="auto"/>
        </w:pBdr>
        <w:jc w:val="center"/>
        <w:rPr>
          <w:noProof w:val="0"/>
        </w:rPr>
      </w:pPr>
      <w:r>
        <w:rPr>
          <w:noProof w:val="0"/>
          <w:sz w:val="64"/>
        </w:rPr>
        <w:t xml:space="preserve">ETSI </w:t>
      </w:r>
      <w:bookmarkStart w:id="2" w:name="docnumber"/>
      <w:bookmarkEnd w:id="0"/>
      <w:r>
        <w:rPr>
          <w:noProof w:val="0"/>
          <w:sz w:val="64"/>
        </w:rPr>
        <w:t xml:space="preserve">GS </w:t>
      </w:r>
      <w:r>
        <w:rPr>
          <w:noProof w:val="0"/>
          <w:sz w:val="62"/>
          <w:szCs w:val="62"/>
        </w:rPr>
        <w:t xml:space="preserve">LLL-LLL </w:t>
      </w:r>
      <w:bookmarkEnd w:id="2"/>
      <w:r>
        <w:rPr>
          <w:noProof w:val="0"/>
          <w:sz w:val="62"/>
          <w:szCs w:val="62"/>
        </w:rPr>
        <w:t>DDD</w:t>
      </w:r>
      <w:r>
        <w:rPr>
          <w:noProof w:val="0"/>
          <w:sz w:val="64"/>
        </w:rPr>
        <w:t xml:space="preserve"> </w:t>
      </w:r>
      <w:r>
        <w:rPr>
          <w:noProof w:val="0"/>
        </w:rPr>
        <w:t>V</w:t>
      </w:r>
      <w:bookmarkStart w:id="3" w:name="docversion"/>
      <w:r>
        <w:rPr>
          <w:noProof w:val="0"/>
        </w:rPr>
        <w:t>m.t.e</w:t>
      </w:r>
      <w:bookmarkEnd w:id="3"/>
      <w:r>
        <w:rPr>
          <w:rStyle w:val="ZGSM"/>
          <w:noProof w:val="0"/>
        </w:rPr>
        <w:t xml:space="preserve"> </w:t>
      </w:r>
      <w:r>
        <w:rPr>
          <w:noProof w:val="0"/>
          <w:sz w:val="32"/>
        </w:rPr>
        <w:t>(</w:t>
      </w:r>
      <w:bookmarkStart w:id="4" w:name="docdate"/>
      <w:r>
        <w:rPr>
          <w:noProof w:val="0"/>
          <w:sz w:val="32"/>
        </w:rPr>
        <w:t>yyyy-mm</w:t>
      </w:r>
      <w:bookmarkEnd w:id="4"/>
      <w:r>
        <w:rPr>
          <w:noProof w:val="0"/>
          <w:sz w:val="32"/>
          <w:szCs w:val="32"/>
        </w:rPr>
        <w:t>)</w:t>
      </w:r>
    </w:p>
    <w:p w14:paraId="7BDB60EE" w14:textId="77777777" w:rsidR="00914A5A" w:rsidRDefault="00914A5A">
      <w:pPr>
        <w:pStyle w:val="ZB"/>
        <w:framePr w:wrap="notBeside" w:hAnchor="page" w:x="901" w:y="1421"/>
        <w:rPr>
          <w:noProof w:val="0"/>
        </w:rPr>
      </w:pPr>
    </w:p>
    <w:p w14:paraId="2A227C34" w14:textId="77777777" w:rsidR="00914A5A" w:rsidRDefault="00914A5A"/>
    <w:p w14:paraId="0803A68B" w14:textId="77777777" w:rsidR="00914A5A" w:rsidRPr="005B6462" w:rsidRDefault="001B504E" w:rsidP="005B6462">
      <w:pPr>
        <w:pStyle w:val="ZB"/>
        <w:framePr w:w="6341" w:h="450" w:hRule="exact" w:wrap="notBeside" w:hAnchor="page" w:x="681" w:y="5811"/>
        <w:jc w:val="left"/>
        <w:rPr>
          <w:rFonts w:ascii="Century Gothic" w:hAnsi="Century Gothic"/>
          <w:b/>
          <w:i w:val="0"/>
          <w:caps/>
          <w:noProof w:val="0"/>
          <w:sz w:val="32"/>
          <w:szCs w:val="32"/>
        </w:rPr>
      </w:pPr>
      <w:r w:rsidRPr="005B6462">
        <w:rPr>
          <w:rFonts w:ascii="Century Gothic" w:hAnsi="Century Gothic"/>
          <w:b/>
          <w:i w:val="0"/>
          <w:caps/>
          <w:noProof w:val="0"/>
          <w:sz w:val="32"/>
          <w:szCs w:val="32"/>
        </w:rPr>
        <w:t>Group Specification</w:t>
      </w:r>
    </w:p>
    <w:p w14:paraId="0F18D932" w14:textId="77777777" w:rsidR="00914A5A" w:rsidRDefault="001B504E">
      <w:pPr>
        <w:pStyle w:val="ZT"/>
        <w:framePr w:w="10206" w:h="3701" w:hRule="exact" w:wrap="notBeside" w:hAnchor="page" w:x="880" w:y="7094"/>
        <w:spacing w:line="240" w:lineRule="auto"/>
      </w:pPr>
      <w:bookmarkStart w:id="5" w:name="doctitle"/>
      <w:r>
        <w:t>Title;</w:t>
      </w:r>
    </w:p>
    <w:p w14:paraId="47511D91" w14:textId="77777777" w:rsidR="00914A5A" w:rsidRDefault="001B504E">
      <w:pPr>
        <w:pStyle w:val="ZT"/>
        <w:framePr w:w="10206" w:h="3701" w:hRule="exact" w:wrap="notBeside" w:hAnchor="page" w:x="880" w:y="7094"/>
        <w:spacing w:line="240" w:lineRule="auto"/>
      </w:pPr>
      <w:r>
        <w:t>Part #: Part element of title;</w:t>
      </w:r>
    </w:p>
    <w:p w14:paraId="0DE82BAE" w14:textId="77777777" w:rsidR="00914A5A" w:rsidRDefault="001B504E">
      <w:pPr>
        <w:pStyle w:val="ZT"/>
        <w:framePr w:w="10206" w:h="3701" w:hRule="exact" w:wrap="notBeside" w:hAnchor="page" w:x="880" w:y="7094"/>
        <w:spacing w:line="240" w:lineRule="auto"/>
      </w:pPr>
      <w:r>
        <w:t>Sub-part #: Sub-part element of title</w:t>
      </w:r>
    </w:p>
    <w:bookmarkEnd w:id="5"/>
    <w:p w14:paraId="1EE06A2F" w14:textId="77777777" w:rsidR="00914A5A" w:rsidRDefault="001B504E">
      <w:pPr>
        <w:pStyle w:val="ZT"/>
        <w:framePr w:w="10206" w:h="3701" w:hRule="exact" w:wrap="notBeside" w:hAnchor="page" w:x="880" w:y="7094"/>
        <w:rPr>
          <w:rStyle w:val="ZGSM"/>
        </w:rPr>
      </w:pPr>
      <w:r>
        <w:rPr>
          <w:rStyle w:val="ZGSM"/>
        </w:rPr>
        <w:t>Release #</w:t>
      </w:r>
    </w:p>
    <w:p w14:paraId="35BEAB92" w14:textId="77777777" w:rsidR="003D3EEE" w:rsidRDefault="003D3EEE">
      <w:pPr>
        <w:pStyle w:val="ZT"/>
        <w:framePr w:w="10206" w:h="3701" w:hRule="exact" w:wrap="notBeside" w:hAnchor="page" w:x="880" w:y="7094"/>
        <w:rPr>
          <w:rStyle w:val="ZGSM"/>
        </w:rPr>
      </w:pPr>
    </w:p>
    <w:p w14:paraId="354B1086" w14:textId="77777777" w:rsidR="003D3EEE" w:rsidRDefault="003D3EEE">
      <w:pPr>
        <w:pStyle w:val="ZT"/>
        <w:framePr w:w="10206" w:h="3701" w:hRule="exact" w:wrap="notBeside" w:hAnchor="page" w:x="880" w:y="7094"/>
        <w:rPr>
          <w:rStyle w:val="ZGSM"/>
        </w:rPr>
      </w:pPr>
    </w:p>
    <w:p w14:paraId="0FC5286F" w14:textId="3BC908EF" w:rsidR="003D3EEE" w:rsidRPr="005B6462" w:rsidRDefault="003D3EEE">
      <w:pPr>
        <w:pStyle w:val="ZT"/>
        <w:framePr w:w="10206" w:h="3701" w:hRule="exact" w:wrap="notBeside" w:hAnchor="page" w:x="880" w:y="7094"/>
        <w:rPr>
          <w:rStyle w:val="ZGSM"/>
          <w:color w:val="0000FF"/>
          <w:sz w:val="20"/>
        </w:rPr>
      </w:pPr>
      <w:r w:rsidRPr="005B6462">
        <w:rPr>
          <w:rStyle w:val="ZGSM"/>
          <w:b w:val="0"/>
          <w:bCs/>
          <w:i/>
          <w:iCs/>
          <w:color w:val="0000FF"/>
          <w:sz w:val="20"/>
        </w:rPr>
        <w:t>Should you need a step-by-step guide for drafting an ETSI deliverable, please consult the "</w:t>
      </w:r>
      <w:hyperlink r:id="rId7" w:history="1">
        <w:r w:rsidRPr="006E1CAE">
          <w:rPr>
            <w:rStyle w:val="Hyperlink"/>
            <w:b w:val="0"/>
            <w:bCs/>
            <w:i/>
            <w:iCs/>
            <w:sz w:val="20"/>
          </w:rPr>
          <w:t>Principles for Drafting ETSI Deliverables</w:t>
        </w:r>
      </w:hyperlink>
      <w:r w:rsidRPr="005B6462">
        <w:rPr>
          <w:rStyle w:val="ZGSM"/>
          <w:b w:val="0"/>
          <w:bCs/>
          <w:i/>
          <w:iCs/>
          <w:color w:val="0000FF"/>
          <w:sz w:val="20"/>
        </w:rPr>
        <w:t xml:space="preserve">" document. Otherwise you may contact us at </w:t>
      </w:r>
      <w:hyperlink r:id="rId8" w:history="1">
        <w:r w:rsidRPr="006E1CAE">
          <w:rPr>
            <w:rStyle w:val="Hyperlink"/>
            <w:b w:val="0"/>
            <w:bCs/>
            <w:i/>
            <w:iCs/>
            <w:sz w:val="20"/>
          </w:rPr>
          <w:t>edithelp@etsi.org</w:t>
        </w:r>
      </w:hyperlink>
      <w:r w:rsidRPr="005B6462">
        <w:rPr>
          <w:rStyle w:val="ZGSM"/>
          <w:b w:val="0"/>
          <w:bCs/>
          <w:i/>
          <w:iCs/>
          <w:color w:val="0000FF"/>
          <w:sz w:val="20"/>
        </w:rPr>
        <w:t>.</w:t>
      </w:r>
    </w:p>
    <w:bookmarkStart w:id="6" w:name="docdiskette"/>
    <w:p w14:paraId="22565ADA" w14:textId="77777777" w:rsidR="00914A5A" w:rsidRDefault="001B504E">
      <w:pPr>
        <w:pStyle w:val="ZD"/>
        <w:framePr w:wrap="notBeside"/>
        <w:rPr>
          <w:noProof w:val="0"/>
        </w:rPr>
      </w:pPr>
      <w:r>
        <w:fldChar w:fldCharType="begin"/>
      </w:r>
      <w:r>
        <w:rPr>
          <w:noProof w:val="0"/>
        </w:rPr>
        <w:instrText>symbol 60 \f "Wingdings" \s 16</w:instrText>
      </w:r>
      <w:r>
        <w:fldChar w:fldCharType="separate"/>
      </w:r>
      <w:r>
        <w:rPr>
          <w:rFonts w:ascii="Wingdings" w:hAnsi="Wingdings"/>
          <w:noProof w:val="0"/>
        </w:rPr>
        <w:t>&lt;</w:t>
      </w:r>
      <w:r>
        <w:fldChar w:fldCharType="end"/>
      </w:r>
      <w:bookmarkEnd w:id="6"/>
    </w:p>
    <w:p w14:paraId="65E82580" w14:textId="77777777" w:rsidR="00914A5A" w:rsidRDefault="00914A5A">
      <w:pPr>
        <w:rPr>
          <w:rFonts w:ascii="Arial" w:hAnsi="Arial" w:cs="Arial"/>
          <w:sz w:val="18"/>
          <w:szCs w:val="18"/>
        </w:rPr>
        <w:sectPr w:rsidR="00914A5A">
          <w:headerReference w:type="default" r:id="rId9"/>
          <w:footerReference w:type="default" r:id="rId10"/>
          <w:footnotePr>
            <w:numRestart w:val="eachSect"/>
          </w:footnotePr>
          <w:pgSz w:w="11907" w:h="16840" w:code="9"/>
          <w:pgMar w:top="2268" w:right="851" w:bottom="10773" w:left="851" w:header="0" w:footer="0" w:gutter="0"/>
          <w:cols w:space="720"/>
          <w:docGrid w:linePitch="272"/>
        </w:sectPr>
      </w:pPr>
    </w:p>
    <w:p w14:paraId="552EBEE1" w14:textId="77777777" w:rsidR="00F105B8" w:rsidRDefault="00F105B8" w:rsidP="00F105B8">
      <w:pPr>
        <w:pStyle w:val="FP"/>
        <w:framePr w:w="9758" w:h="1349" w:hRule="exact" w:wrap="notBeside" w:vAnchor="page" w:hAnchor="page" w:x="1169" w:y="1764"/>
        <w:pBdr>
          <w:bottom w:val="single" w:sz="6" w:space="1" w:color="auto"/>
        </w:pBdr>
        <w:ind w:left="2835" w:right="2835"/>
        <w:jc w:val="center"/>
      </w:pPr>
      <w:bookmarkStart w:id="7" w:name="page2"/>
      <w:r>
        <w:lastRenderedPageBreak/>
        <w:t>Reference</w:t>
      </w:r>
    </w:p>
    <w:p w14:paraId="7D5D8F08" w14:textId="77777777" w:rsidR="00F105B8" w:rsidRDefault="00F105B8" w:rsidP="00F105B8">
      <w:pPr>
        <w:pStyle w:val="FP"/>
        <w:framePr w:w="9758" w:h="1349" w:hRule="exact" w:wrap="notBeside" w:vAnchor="page" w:hAnchor="page" w:x="1169" w:y="1764"/>
        <w:ind w:left="2268" w:right="2268"/>
        <w:jc w:val="center"/>
        <w:rPr>
          <w:rFonts w:ascii="Arial" w:hAnsi="Arial"/>
          <w:sz w:val="18"/>
        </w:rPr>
      </w:pPr>
      <w:bookmarkStart w:id="8" w:name="docworkitem"/>
      <w:r>
        <w:rPr>
          <w:rFonts w:ascii="Arial" w:hAnsi="Arial"/>
          <w:sz w:val="18"/>
        </w:rPr>
        <w:t>&lt;Workitem&gt;</w:t>
      </w:r>
      <w:bookmarkEnd w:id="8"/>
    </w:p>
    <w:p w14:paraId="0945292F" w14:textId="77777777" w:rsidR="00F105B8" w:rsidRDefault="00F105B8" w:rsidP="00F105B8">
      <w:pPr>
        <w:pStyle w:val="FP"/>
        <w:framePr w:w="9758" w:h="1349" w:hRule="exact" w:wrap="notBeside" w:vAnchor="page" w:hAnchor="page" w:x="1169" w:y="1764"/>
        <w:pBdr>
          <w:bottom w:val="single" w:sz="6" w:space="1" w:color="auto"/>
        </w:pBdr>
        <w:spacing w:before="240"/>
        <w:ind w:left="2835" w:right="2835"/>
        <w:jc w:val="center"/>
      </w:pPr>
      <w:r>
        <w:t>Keywords</w:t>
      </w:r>
    </w:p>
    <w:p w14:paraId="3D49AC8B" w14:textId="77777777" w:rsidR="00F105B8" w:rsidRDefault="00F105B8" w:rsidP="00F105B8">
      <w:pPr>
        <w:pStyle w:val="FP"/>
        <w:framePr w:w="9758" w:h="1349" w:hRule="exact" w:wrap="notBeside" w:vAnchor="page" w:hAnchor="page" w:x="1169" w:y="1764"/>
        <w:ind w:left="2835" w:right="2835"/>
        <w:jc w:val="center"/>
        <w:rPr>
          <w:rFonts w:ascii="Arial" w:hAnsi="Arial"/>
          <w:sz w:val="18"/>
        </w:rPr>
      </w:pPr>
      <w:bookmarkStart w:id="9" w:name="keywords"/>
      <w:r>
        <w:rPr>
          <w:rFonts w:ascii="Arial" w:hAnsi="Arial"/>
          <w:sz w:val="18"/>
        </w:rPr>
        <w:t>&lt;keywords&gt;</w:t>
      </w:r>
      <w:bookmarkEnd w:id="9"/>
    </w:p>
    <w:p w14:paraId="41665C3B" w14:textId="77777777" w:rsidR="00914A5A" w:rsidRDefault="00914A5A"/>
    <w:p w14:paraId="0EED13FC" w14:textId="77777777" w:rsidR="00914A5A" w:rsidRDefault="001B504E" w:rsidP="00F105B8">
      <w:pPr>
        <w:pStyle w:val="FP"/>
        <w:framePr w:w="9758" w:wrap="notBeside" w:vAnchor="page" w:hAnchor="page" w:x="1169" w:y="3862"/>
        <w:spacing w:after="240"/>
        <w:ind w:left="2835" w:right="2835"/>
        <w:jc w:val="center"/>
        <w:rPr>
          <w:rFonts w:ascii="Arial" w:hAnsi="Arial"/>
          <w:b/>
          <w:i/>
          <w:lang w:val="fr-FR"/>
        </w:rPr>
      </w:pPr>
      <w:bookmarkStart w:id="10" w:name="ETSIinfo"/>
      <w:r>
        <w:rPr>
          <w:rFonts w:ascii="Arial" w:hAnsi="Arial"/>
          <w:b/>
          <w:i/>
          <w:lang w:val="fr-FR"/>
        </w:rPr>
        <w:t>ETSI</w:t>
      </w:r>
    </w:p>
    <w:p w14:paraId="38246824" w14:textId="77777777" w:rsidR="00914A5A" w:rsidRDefault="001B504E" w:rsidP="00F105B8">
      <w:pPr>
        <w:pStyle w:val="FP"/>
        <w:framePr w:w="9758" w:wrap="notBeside" w:vAnchor="page" w:hAnchor="page" w:x="1169" w:y="3862"/>
        <w:pBdr>
          <w:bottom w:val="single" w:sz="6" w:space="1" w:color="auto"/>
        </w:pBdr>
        <w:ind w:left="2835" w:right="2835"/>
        <w:jc w:val="center"/>
        <w:rPr>
          <w:rFonts w:ascii="Arial" w:hAnsi="Arial"/>
          <w:sz w:val="18"/>
          <w:lang w:val="fr-FR"/>
        </w:rPr>
      </w:pPr>
      <w:r>
        <w:rPr>
          <w:rFonts w:ascii="Arial" w:hAnsi="Arial"/>
          <w:sz w:val="18"/>
          <w:lang w:val="fr-FR"/>
        </w:rPr>
        <w:t>650 Route des Lucioles</w:t>
      </w:r>
    </w:p>
    <w:p w14:paraId="67BBEC64" w14:textId="77777777" w:rsidR="00914A5A" w:rsidRDefault="001B504E" w:rsidP="00F105B8">
      <w:pPr>
        <w:pStyle w:val="FP"/>
        <w:framePr w:w="9758" w:wrap="notBeside" w:vAnchor="page" w:hAnchor="page" w:x="1169" w:y="3862"/>
        <w:pBdr>
          <w:bottom w:val="single" w:sz="6" w:space="1" w:color="auto"/>
        </w:pBdr>
        <w:ind w:left="2835" w:right="2835"/>
        <w:jc w:val="center"/>
        <w:rPr>
          <w:lang w:val="fr-FR"/>
        </w:rPr>
      </w:pPr>
      <w:r>
        <w:rPr>
          <w:rFonts w:ascii="Arial" w:hAnsi="Arial"/>
          <w:sz w:val="18"/>
          <w:lang w:val="fr-FR"/>
        </w:rPr>
        <w:t>F-06921 Sophia Antipolis Cedex - FRANCE</w:t>
      </w:r>
    </w:p>
    <w:p w14:paraId="2F68A4D3" w14:textId="77777777" w:rsidR="00914A5A" w:rsidRDefault="00914A5A" w:rsidP="00F105B8">
      <w:pPr>
        <w:pStyle w:val="FP"/>
        <w:framePr w:w="9758" w:wrap="notBeside" w:vAnchor="page" w:hAnchor="page" w:x="1169" w:y="3862"/>
        <w:ind w:left="2835" w:right="2835"/>
        <w:jc w:val="center"/>
        <w:rPr>
          <w:rFonts w:ascii="Arial" w:hAnsi="Arial"/>
          <w:sz w:val="18"/>
          <w:lang w:val="fr-FR"/>
        </w:rPr>
      </w:pPr>
    </w:p>
    <w:p w14:paraId="5C880D17" w14:textId="77777777" w:rsidR="00914A5A" w:rsidRDefault="001B504E" w:rsidP="00F105B8">
      <w:pPr>
        <w:pStyle w:val="FP"/>
        <w:framePr w:w="9758" w:wrap="notBeside" w:vAnchor="page" w:hAnchor="page" w:x="1169" w:y="3862"/>
        <w:spacing w:after="20"/>
        <w:ind w:left="2835" w:right="2835"/>
        <w:jc w:val="center"/>
        <w:rPr>
          <w:rFonts w:ascii="Arial" w:hAnsi="Arial"/>
          <w:sz w:val="18"/>
          <w:lang w:val="fr-FR"/>
        </w:rPr>
      </w:pPr>
      <w:r>
        <w:rPr>
          <w:rFonts w:ascii="Arial" w:hAnsi="Arial"/>
          <w:sz w:val="18"/>
          <w:lang w:val="fr-FR"/>
        </w:rPr>
        <w:t>Tel.: +33 4 92 94 42 00   Fax: +33 4 93 65 47 16</w:t>
      </w:r>
    </w:p>
    <w:p w14:paraId="6A6B0E69" w14:textId="77777777" w:rsidR="00914A5A" w:rsidRDefault="00914A5A" w:rsidP="00F105B8">
      <w:pPr>
        <w:pStyle w:val="FP"/>
        <w:framePr w:w="9758" w:wrap="notBeside" w:vAnchor="page" w:hAnchor="page" w:x="1169" w:y="3862"/>
        <w:ind w:left="2835" w:right="2835"/>
        <w:jc w:val="center"/>
        <w:rPr>
          <w:rFonts w:ascii="Arial" w:hAnsi="Arial"/>
          <w:sz w:val="15"/>
          <w:lang w:val="fr-FR"/>
        </w:rPr>
      </w:pPr>
    </w:p>
    <w:p w14:paraId="2814B0EE" w14:textId="79ABAF48" w:rsidR="00914A5A" w:rsidRDefault="001B504E" w:rsidP="00F105B8">
      <w:pPr>
        <w:pStyle w:val="FP"/>
        <w:framePr w:w="9758" w:wrap="notBeside" w:vAnchor="page" w:hAnchor="page" w:x="1169" w:y="3862"/>
        <w:ind w:left="2835" w:right="2835"/>
        <w:jc w:val="center"/>
        <w:rPr>
          <w:rFonts w:ascii="Arial" w:hAnsi="Arial"/>
          <w:sz w:val="15"/>
          <w:lang w:val="fr-FR"/>
        </w:rPr>
      </w:pPr>
      <w:r>
        <w:rPr>
          <w:rFonts w:ascii="Arial" w:hAnsi="Arial"/>
          <w:sz w:val="15"/>
          <w:lang w:val="fr-FR"/>
        </w:rPr>
        <w:t xml:space="preserve">Siret N° 348 623 562 00017 - </w:t>
      </w:r>
      <w:bookmarkStart w:id="11" w:name="_Hlk67652697"/>
      <w:r>
        <w:rPr>
          <w:rFonts w:ascii="Arial" w:hAnsi="Arial"/>
          <w:sz w:val="15"/>
          <w:lang w:val="fr-FR"/>
        </w:rPr>
        <w:t>APE 7112B</w:t>
      </w:r>
      <w:bookmarkEnd w:id="11"/>
    </w:p>
    <w:p w14:paraId="3CD46BAF" w14:textId="77777777" w:rsidR="00914A5A" w:rsidRDefault="001B504E" w:rsidP="00F105B8">
      <w:pPr>
        <w:pStyle w:val="FP"/>
        <w:framePr w:w="9758" w:wrap="notBeside" w:vAnchor="page" w:hAnchor="page" w:x="1169" w:y="3862"/>
        <w:ind w:left="2835" w:right="2835"/>
        <w:jc w:val="center"/>
        <w:rPr>
          <w:rFonts w:ascii="Arial" w:hAnsi="Arial"/>
          <w:sz w:val="15"/>
          <w:lang w:val="fr-FR"/>
        </w:rPr>
      </w:pPr>
      <w:r>
        <w:rPr>
          <w:rFonts w:ascii="Arial" w:hAnsi="Arial"/>
          <w:sz w:val="15"/>
          <w:lang w:val="fr-FR"/>
        </w:rPr>
        <w:t>Association à but non lucratif enregistrée à la</w:t>
      </w:r>
    </w:p>
    <w:p w14:paraId="2F5224E8" w14:textId="1AE0E48B" w:rsidR="00914A5A" w:rsidRDefault="001B504E" w:rsidP="00F105B8">
      <w:pPr>
        <w:pStyle w:val="FP"/>
        <w:framePr w:w="9758" w:wrap="notBeside" w:vAnchor="page" w:hAnchor="page" w:x="1169" w:y="3862"/>
        <w:ind w:left="2835" w:right="2835"/>
        <w:jc w:val="center"/>
        <w:rPr>
          <w:rFonts w:ascii="Arial" w:hAnsi="Arial"/>
          <w:sz w:val="15"/>
          <w:lang w:val="fr-FR"/>
        </w:rPr>
      </w:pPr>
      <w:r>
        <w:rPr>
          <w:rFonts w:ascii="Arial" w:hAnsi="Arial"/>
          <w:sz w:val="15"/>
          <w:lang w:val="fr-FR"/>
        </w:rPr>
        <w:t xml:space="preserve">Sous-préfecture de Grasse (06) N° </w:t>
      </w:r>
      <w:r w:rsidRPr="001B504E">
        <w:rPr>
          <w:rFonts w:ascii="Arial" w:hAnsi="Arial"/>
          <w:sz w:val="15"/>
          <w:lang w:val="fr-FR"/>
        </w:rPr>
        <w:t>w061004871</w:t>
      </w:r>
    </w:p>
    <w:p w14:paraId="40AC6231" w14:textId="77777777" w:rsidR="00F105B8" w:rsidRDefault="00F105B8" w:rsidP="00F105B8">
      <w:pPr>
        <w:pStyle w:val="FP"/>
        <w:framePr w:w="9758" w:wrap="notBeside" w:vAnchor="page" w:hAnchor="page" w:x="1169" w:y="3862"/>
        <w:ind w:left="2835" w:right="2835"/>
        <w:jc w:val="center"/>
        <w:rPr>
          <w:rFonts w:ascii="Arial" w:hAnsi="Arial"/>
          <w:sz w:val="18"/>
          <w:lang w:val="fr-FR"/>
        </w:rPr>
      </w:pPr>
    </w:p>
    <w:bookmarkEnd w:id="7"/>
    <w:bookmarkEnd w:id="10"/>
    <w:bookmarkEnd w:id="1"/>
    <w:p w14:paraId="03A71CF1" w14:textId="77777777" w:rsidR="00F105B8" w:rsidRPr="00307F3A" w:rsidRDefault="00F105B8" w:rsidP="004F73D1">
      <w:pPr>
        <w:framePr w:w="9758" w:h="9645" w:hRule="exact" w:wrap="notBeside" w:vAnchor="page" w:hAnchor="page" w:x="1157" w:y="6308"/>
        <w:pBdr>
          <w:bottom w:val="single" w:sz="6" w:space="1" w:color="auto"/>
        </w:pBdr>
        <w:spacing w:after="120"/>
        <w:ind w:left="2835" w:right="2835"/>
        <w:jc w:val="center"/>
        <w:rPr>
          <w:rFonts w:ascii="Arial" w:hAnsi="Arial"/>
          <w:b/>
          <w:i/>
        </w:rPr>
      </w:pPr>
      <w:r w:rsidRPr="00307F3A">
        <w:rPr>
          <w:rFonts w:ascii="Arial" w:hAnsi="Arial"/>
          <w:b/>
          <w:i/>
        </w:rPr>
        <w:t>Important notice</w:t>
      </w:r>
    </w:p>
    <w:p w14:paraId="3D0DF157" w14:textId="25A389EF" w:rsidR="00F105B8" w:rsidRPr="00307F3A" w:rsidRDefault="00F105B8" w:rsidP="004F73D1">
      <w:pPr>
        <w:framePr w:w="9758" w:h="9645" w:hRule="exact" w:wrap="notBeside" w:vAnchor="page" w:hAnchor="page" w:x="1157" w:y="6308"/>
        <w:spacing w:after="120"/>
        <w:jc w:val="center"/>
        <w:rPr>
          <w:rFonts w:ascii="Arial" w:hAnsi="Arial" w:cs="Arial"/>
          <w:sz w:val="18"/>
        </w:rPr>
      </w:pPr>
      <w:r w:rsidRPr="00307F3A">
        <w:rPr>
          <w:rFonts w:ascii="Arial" w:hAnsi="Arial" w:cs="Arial"/>
          <w:sz w:val="18"/>
        </w:rPr>
        <w:t>The present document can be downloaded from</w:t>
      </w:r>
      <w:r w:rsidR="00DA54B7" w:rsidRPr="00DA54B7">
        <w:rPr>
          <w:rFonts w:ascii="Arial" w:hAnsi="Arial" w:cs="Arial"/>
          <w:sz w:val="18"/>
        </w:rPr>
        <w:t xml:space="preserve"> the</w:t>
      </w:r>
      <w:r w:rsidR="00DA54B7" w:rsidRPr="00DA54B7">
        <w:rPr>
          <w:rFonts w:ascii="Arial" w:hAnsi="Arial" w:cs="Arial"/>
          <w:sz w:val="18"/>
        </w:rPr>
        <w:br/>
      </w:r>
      <w:hyperlink r:id="rId11" w:history="1">
        <w:r w:rsidR="003D3EEE">
          <w:rPr>
            <w:rFonts w:ascii="Arial" w:hAnsi="Arial"/>
            <w:color w:val="0000FF"/>
            <w:sz w:val="18"/>
            <w:u w:val="single"/>
          </w:rPr>
          <w:t>ETSI Search &amp; Browse Standards</w:t>
        </w:r>
      </w:hyperlink>
      <w:r w:rsidR="00DA54B7" w:rsidRPr="00DA54B7">
        <w:rPr>
          <w:rFonts w:ascii="Arial" w:hAnsi="Arial"/>
          <w:sz w:val="18"/>
        </w:rPr>
        <w:t xml:space="preserve"> application.</w:t>
      </w:r>
    </w:p>
    <w:p w14:paraId="5AF05B63" w14:textId="56782F65" w:rsidR="00F105B8" w:rsidRPr="00307F3A" w:rsidRDefault="00F105B8" w:rsidP="004F73D1">
      <w:pPr>
        <w:framePr w:w="9758" w:h="9645" w:hRule="exact" w:wrap="notBeside" w:vAnchor="page" w:hAnchor="page" w:x="1157" w:y="6308"/>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DA54B7" w:rsidRPr="00DA54B7">
        <w:rPr>
          <w:rFonts w:ascii="Arial" w:hAnsi="Arial" w:cs="Arial"/>
          <w:sz w:val="18"/>
        </w:rPr>
        <w:t xml:space="preserve">on </w:t>
      </w:r>
      <w:hyperlink r:id="rId12" w:history="1">
        <w:r w:rsidR="00DA54B7" w:rsidRPr="00DA54B7">
          <w:rPr>
            <w:rFonts w:ascii="Arial" w:hAnsi="Arial" w:cs="Arial"/>
            <w:color w:val="0000FF"/>
            <w:sz w:val="18"/>
            <w:u w:val="single"/>
          </w:rPr>
          <w:t>ETSI deliver</w:t>
        </w:r>
      </w:hyperlink>
      <w:r w:rsidR="003D3EEE" w:rsidRPr="0036571D">
        <w:rPr>
          <w:rFonts w:ascii="Arial" w:hAnsi="Arial" w:cs="Arial"/>
          <w:color w:val="0000FF"/>
          <w:sz w:val="18"/>
        </w:rPr>
        <w:t xml:space="preserve"> </w:t>
      </w:r>
      <w:r w:rsidR="003D3EEE" w:rsidRPr="00D96AE7">
        <w:rPr>
          <w:rFonts w:ascii="Arial" w:hAnsi="Arial" w:cs="Arial"/>
          <w:sz w:val="18"/>
        </w:rPr>
        <w:t>repository</w:t>
      </w:r>
      <w:r w:rsidR="00DA54B7" w:rsidRPr="00DA54B7">
        <w:rPr>
          <w:rFonts w:ascii="Arial" w:hAnsi="Arial" w:cs="Arial"/>
          <w:sz w:val="18"/>
        </w:rPr>
        <w:t>.</w:t>
      </w:r>
    </w:p>
    <w:p w14:paraId="51EEDB6D" w14:textId="10050B7B" w:rsidR="00F105B8" w:rsidRPr="00307F3A" w:rsidRDefault="00DA54B7" w:rsidP="004F73D1">
      <w:pPr>
        <w:framePr w:w="9758" w:h="9645" w:hRule="exact" w:wrap="notBeside" w:vAnchor="page" w:hAnchor="page" w:x="1157" w:y="6308"/>
        <w:spacing w:after="120"/>
        <w:jc w:val="center"/>
        <w:rPr>
          <w:rFonts w:ascii="Arial" w:hAnsi="Arial" w:cs="Arial"/>
          <w:sz w:val="18"/>
        </w:rPr>
      </w:pPr>
      <w:r w:rsidRPr="00DA54B7">
        <w:rPr>
          <w:rFonts w:ascii="Arial" w:hAnsi="Arial" w:cs="Arial"/>
          <w:sz w:val="18"/>
        </w:rPr>
        <w:t xml:space="preserve">Users should be aware that the present document may be revised or have its status changed, </w:t>
      </w:r>
      <w:r w:rsidRPr="00DA54B7">
        <w:rPr>
          <w:rFonts w:ascii="Arial" w:hAnsi="Arial" w:cs="Arial"/>
          <w:sz w:val="18"/>
        </w:rPr>
        <w:br/>
        <w:t xml:space="preserve">this information is available </w:t>
      </w:r>
      <w:bookmarkStart w:id="12" w:name="_Hlk170888061"/>
      <w:r w:rsidRPr="00DA54B7">
        <w:rPr>
          <w:rFonts w:ascii="Arial" w:hAnsi="Arial" w:cs="Arial"/>
          <w:sz w:val="18"/>
        </w:rPr>
        <w:t xml:space="preserve">in the </w:t>
      </w:r>
      <w:hyperlink r:id="rId13" w:history="1">
        <w:r w:rsidRPr="00DA54B7">
          <w:rPr>
            <w:rFonts w:ascii="Arial" w:hAnsi="Arial" w:cs="Arial"/>
            <w:color w:val="0000FF"/>
            <w:sz w:val="18"/>
            <w:u w:val="single"/>
          </w:rPr>
          <w:t>Milestones listing</w:t>
        </w:r>
      </w:hyperlink>
      <w:bookmarkEnd w:id="12"/>
      <w:r w:rsidRPr="00DA54B7">
        <w:rPr>
          <w:rFonts w:ascii="Arial" w:hAnsi="Arial" w:cs="Arial"/>
          <w:color w:val="0000FF"/>
          <w:sz w:val="18"/>
        </w:rPr>
        <w:t>.</w:t>
      </w:r>
    </w:p>
    <w:p w14:paraId="5364C51B" w14:textId="6BE264FD" w:rsidR="00F105B8" w:rsidRPr="007441A2" w:rsidRDefault="00DA54B7" w:rsidP="004F73D1">
      <w:pPr>
        <w:framePr w:w="9758" w:h="9645" w:hRule="exact" w:wrap="notBeside" w:vAnchor="page" w:hAnchor="page" w:x="1157" w:y="6308"/>
        <w:spacing w:after="120"/>
        <w:jc w:val="center"/>
        <w:rPr>
          <w:rFonts w:ascii="Arial" w:hAnsi="Arial" w:cs="Arial"/>
          <w:sz w:val="18"/>
        </w:rPr>
      </w:pPr>
      <w:r w:rsidRPr="00DA54B7">
        <w:rPr>
          <w:rFonts w:ascii="Arial" w:hAnsi="Arial" w:cs="Arial"/>
          <w:sz w:val="18"/>
        </w:rPr>
        <w:t>If you find errors in the present document, please send your comments to</w:t>
      </w:r>
      <w:r w:rsidRPr="00DA54B7">
        <w:rPr>
          <w:rFonts w:ascii="Arial" w:hAnsi="Arial" w:cs="Arial"/>
          <w:sz w:val="18"/>
        </w:rPr>
        <w:br/>
        <w:t xml:space="preserve">the relevant service listed under </w:t>
      </w:r>
      <w:hyperlink r:id="rId14" w:history="1">
        <w:r w:rsidRPr="00DA54B7">
          <w:rPr>
            <w:rFonts w:ascii="Arial" w:hAnsi="Arial" w:cs="Arial"/>
            <w:color w:val="0000FF"/>
            <w:sz w:val="18"/>
            <w:u w:val="single"/>
          </w:rPr>
          <w:t>Committee Support Staff</w:t>
        </w:r>
      </w:hyperlink>
      <w:r w:rsidRPr="00DA54B7">
        <w:rPr>
          <w:rFonts w:ascii="Arial" w:hAnsi="Arial" w:cs="Arial"/>
          <w:sz w:val="18"/>
        </w:rPr>
        <w:t>.</w:t>
      </w:r>
      <w:bookmarkStart w:id="13" w:name="mailto"/>
    </w:p>
    <w:p w14:paraId="41C63A26" w14:textId="77777777" w:rsidR="00DA54B7" w:rsidRPr="00DA54B7" w:rsidRDefault="00DA54B7" w:rsidP="00DA54B7">
      <w:pPr>
        <w:framePr w:w="9758" w:h="9645" w:hRule="exact" w:wrap="notBeside" w:vAnchor="page" w:hAnchor="page" w:x="1157" w:y="6308"/>
        <w:overflowPunct/>
        <w:autoSpaceDE/>
        <w:autoSpaceDN/>
        <w:adjustRightInd/>
        <w:spacing w:after="0"/>
        <w:jc w:val="center"/>
        <w:textAlignment w:val="auto"/>
        <w:rPr>
          <w:rFonts w:ascii="Arial" w:hAnsi="Arial" w:cs="Arial"/>
          <w:sz w:val="18"/>
        </w:rPr>
      </w:pPr>
      <w:r w:rsidRPr="00DA54B7">
        <w:rPr>
          <w:rFonts w:ascii="Arial" w:hAnsi="Arial" w:cs="Arial"/>
          <w:sz w:val="18"/>
        </w:rPr>
        <w:t xml:space="preserve">If you find a security vulnerability in the present document, please report it through our </w:t>
      </w:r>
    </w:p>
    <w:p w14:paraId="386B7271" w14:textId="11D1CFAC" w:rsidR="00E71BC6" w:rsidRPr="007441A2" w:rsidRDefault="00DA54B7" w:rsidP="004F73D1">
      <w:pPr>
        <w:framePr w:w="9758" w:h="9645" w:hRule="exact" w:wrap="notBeside" w:vAnchor="page" w:hAnchor="page" w:x="1157" w:y="6308"/>
        <w:spacing w:after="240"/>
        <w:jc w:val="center"/>
        <w:rPr>
          <w:rFonts w:ascii="Arial" w:hAnsi="Arial" w:cs="Arial"/>
          <w:sz w:val="18"/>
        </w:rPr>
      </w:pPr>
      <w:hyperlink r:id="rId15" w:history="1">
        <w:r w:rsidRPr="00DA54B7">
          <w:rPr>
            <w:rFonts w:ascii="Arial" w:hAnsi="Arial" w:cs="Arial"/>
            <w:color w:val="0000FF"/>
            <w:sz w:val="18"/>
            <w:u w:val="single"/>
          </w:rPr>
          <w:t>Coordinated Vulnerability Disclosure (CVD)</w:t>
        </w:r>
      </w:hyperlink>
      <w:r w:rsidRPr="00DA54B7">
        <w:rPr>
          <w:rFonts w:ascii="Arial" w:hAnsi="Arial" w:cs="Arial"/>
          <w:sz w:val="18"/>
        </w:rPr>
        <w:t xml:space="preserve"> program.</w:t>
      </w:r>
    </w:p>
    <w:p w14:paraId="5BEA74D9" w14:textId="77777777" w:rsidR="00F105B8" w:rsidRPr="00307F3A" w:rsidRDefault="00F105B8" w:rsidP="004F73D1">
      <w:pPr>
        <w:framePr w:w="9758" w:h="9645" w:hRule="exact" w:wrap="notBeside" w:vAnchor="page" w:hAnchor="page" w:x="1157" w:y="6308"/>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4C919314"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07C455D6"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 xml:space="preserve">other professional standard and applicable regulations. </w:t>
      </w:r>
    </w:p>
    <w:p w14:paraId="121DB7FB"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1927C55E"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bookmarkStart w:id="14"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4"/>
    <w:p w14:paraId="25CB6EEF"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086B7AC1"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p>
    <w:p w14:paraId="1E50ECDF" w14:textId="77777777" w:rsidR="00F105B8" w:rsidRPr="00307F3A" w:rsidRDefault="00F105B8" w:rsidP="004F73D1">
      <w:pPr>
        <w:framePr w:w="9758" w:h="9645" w:hRule="exact" w:wrap="notBeside" w:vAnchor="page" w:hAnchor="page" w:x="1157" w:y="6308"/>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219BE7AD" w14:textId="77777777" w:rsidR="00F105B8" w:rsidRPr="00307F3A" w:rsidRDefault="00F105B8" w:rsidP="004F73D1">
      <w:pPr>
        <w:framePr w:w="9758" w:h="9645" w:hRule="exact" w:wrap="notBeside" w:vAnchor="page" w:hAnchor="page" w:x="1157" w:y="6308"/>
        <w:pBdr>
          <w:bottom w:val="single" w:sz="6" w:space="1" w:color="auto"/>
        </w:pBdr>
        <w:spacing w:after="120"/>
        <w:jc w:val="center"/>
        <w:rPr>
          <w:rFonts w:ascii="Arial" w:hAnsi="Arial"/>
          <w:b/>
          <w:i/>
        </w:rPr>
      </w:pPr>
      <w:r w:rsidRPr="00307F3A">
        <w:rPr>
          <w:rFonts w:ascii="Arial" w:hAnsi="Arial"/>
          <w:b/>
          <w:i/>
        </w:rPr>
        <w:t>Copyright Notification</w:t>
      </w:r>
    </w:p>
    <w:p w14:paraId="4DA9E369" w14:textId="77777777" w:rsidR="000E6C78" w:rsidRPr="000E6C78" w:rsidRDefault="000E6C78" w:rsidP="000E6C78">
      <w:pPr>
        <w:framePr w:w="9758" w:h="9645" w:hRule="exact" w:wrap="notBeside" w:vAnchor="page" w:hAnchor="page" w:x="1157" w:y="6308"/>
        <w:spacing w:after="0"/>
        <w:jc w:val="center"/>
        <w:rPr>
          <w:rFonts w:ascii="Arial" w:hAnsi="Arial" w:cs="Arial"/>
          <w:sz w:val="18"/>
        </w:rPr>
      </w:pPr>
      <w:bookmarkStart w:id="15" w:name="CleanupToDelete"/>
      <w:r w:rsidRPr="000E6C78">
        <w:rPr>
          <w:rFonts w:ascii="Arial" w:hAnsi="Arial" w:cs="Arial"/>
          <w:sz w:val="18"/>
        </w:rPr>
        <w:t>No part may be reproduced in any form or by any means except for the purpose of implementation of standards.</w:t>
      </w:r>
    </w:p>
    <w:p w14:paraId="7513A851" w14:textId="0BB577C8" w:rsidR="00F105B8" w:rsidRPr="00307F3A" w:rsidRDefault="000E6C78" w:rsidP="000E6C78">
      <w:pPr>
        <w:framePr w:w="9758" w:h="9645" w:hRule="exact" w:wrap="notBeside" w:vAnchor="page" w:hAnchor="page" w:x="1157" w:y="6308"/>
        <w:spacing w:after="0"/>
        <w:jc w:val="center"/>
        <w:rPr>
          <w:rFonts w:ascii="Arial" w:hAnsi="Arial" w:cs="Arial"/>
          <w:sz w:val="18"/>
        </w:rPr>
      </w:pPr>
      <w:r w:rsidRPr="000E6C78">
        <w:rPr>
          <w:rFonts w:ascii="Arial" w:hAnsi="Arial" w:cs="Arial"/>
          <w:sz w:val="18"/>
        </w:rPr>
        <w:t>The content of the PDF version shall not be modified without the written authorization of ETSI.</w:t>
      </w:r>
      <w:r w:rsidRPr="000E6C78">
        <w:rPr>
          <w:rFonts w:ascii="Arial" w:hAnsi="Arial" w:cs="Arial"/>
          <w:sz w:val="18"/>
        </w:rPr>
        <w:br/>
        <w:t>The copyright and the foregoing restriction extend to reproduction in all media.</w:t>
      </w:r>
    </w:p>
    <w:bookmarkEnd w:id="15"/>
    <w:p w14:paraId="0E2D2EC7" w14:textId="77777777" w:rsidR="00F105B8" w:rsidRPr="00307F3A" w:rsidRDefault="00F105B8" w:rsidP="004F73D1">
      <w:pPr>
        <w:framePr w:w="9758" w:h="9645" w:hRule="exact" w:wrap="notBeside" w:vAnchor="page" w:hAnchor="page" w:x="1157" w:y="6308"/>
        <w:spacing w:after="0"/>
        <w:jc w:val="center"/>
        <w:rPr>
          <w:rFonts w:ascii="Arial" w:hAnsi="Arial" w:cs="Arial"/>
          <w:sz w:val="18"/>
        </w:rPr>
      </w:pPr>
    </w:p>
    <w:p w14:paraId="76684BCD" w14:textId="25E441DC" w:rsidR="00F105B8"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 ETSI yyyy.</w:t>
      </w:r>
      <w:bookmarkStart w:id="16" w:name="copyrightaddon"/>
      <w:bookmarkEnd w:id="16"/>
    </w:p>
    <w:p w14:paraId="40BF561C" w14:textId="6B120FC8" w:rsidR="00F105B8" w:rsidRPr="00307F3A" w:rsidRDefault="00F105B8" w:rsidP="004F73D1">
      <w:pPr>
        <w:framePr w:w="9758" w:h="9645" w:hRule="exact" w:wrap="notBeside" w:vAnchor="page" w:hAnchor="page" w:x="1157" w:y="6308"/>
        <w:spacing w:after="0"/>
        <w:jc w:val="center"/>
        <w:rPr>
          <w:rFonts w:ascii="Arial" w:hAnsi="Arial" w:cs="Arial"/>
          <w:sz w:val="18"/>
        </w:rPr>
      </w:pPr>
      <w:r w:rsidRPr="00307F3A">
        <w:rPr>
          <w:rFonts w:ascii="Arial" w:hAnsi="Arial" w:cs="Arial"/>
          <w:sz w:val="18"/>
        </w:rPr>
        <w:t>All rights reserved.</w:t>
      </w:r>
      <w:r w:rsidRPr="00307F3A">
        <w:rPr>
          <w:rFonts w:ascii="Arial" w:hAnsi="Arial" w:cs="Arial"/>
          <w:sz w:val="18"/>
        </w:rPr>
        <w:br/>
      </w:r>
    </w:p>
    <w:p w14:paraId="621505C8" w14:textId="34287631" w:rsidR="0028368D" w:rsidRDefault="0028368D" w:rsidP="00F105B8">
      <w:pPr>
        <w:pStyle w:val="TT"/>
      </w:pPr>
      <w:bookmarkStart w:id="17" w:name="tbcopyright"/>
      <w:bookmarkEnd w:id="17"/>
      <w:bookmarkEnd w:id="13"/>
      <w:r>
        <w:rPr>
          <w:rStyle w:val="Guidance"/>
        </w:rPr>
        <w:br w:type="page"/>
      </w:r>
      <w:bookmarkStart w:id="18" w:name="_Toc451525645"/>
      <w:r>
        <w:lastRenderedPageBreak/>
        <w:t>Contents</w:t>
      </w:r>
      <w:bookmarkEnd w:id="18"/>
    </w:p>
    <w:p w14:paraId="224B7354" w14:textId="3EFB9F69"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fldChar w:fldCharType="begin"/>
      </w:r>
      <w:r>
        <w:instrText xml:space="preserve"> TOC \o \w "1-9"</w:instrText>
      </w:r>
      <w:r>
        <w:fldChar w:fldCharType="separate"/>
      </w:r>
      <w:r>
        <w:t>Intellectual Property Rights</w:t>
      </w:r>
      <w:r>
        <w:tab/>
      </w:r>
      <w:r>
        <w:fldChar w:fldCharType="begin"/>
      </w:r>
      <w:r>
        <w:instrText xml:space="preserve"> PAGEREF _Toc201323505 \h </w:instrText>
      </w:r>
      <w:r>
        <w:fldChar w:fldCharType="separate"/>
      </w:r>
      <w:r>
        <w:t>4</w:t>
      </w:r>
      <w:r>
        <w:fldChar w:fldCharType="end"/>
      </w:r>
    </w:p>
    <w:p w14:paraId="43941D94" w14:textId="3BB3C87D"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_Toc201323506 \h </w:instrText>
      </w:r>
      <w:r>
        <w:fldChar w:fldCharType="separate"/>
      </w:r>
      <w:r>
        <w:t>4</w:t>
      </w:r>
      <w:r>
        <w:fldChar w:fldCharType="end"/>
      </w:r>
    </w:p>
    <w:p w14:paraId="243F9C38" w14:textId="6EAD68C7"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_Toc201323507 \h </w:instrText>
      </w:r>
      <w:r>
        <w:fldChar w:fldCharType="separate"/>
      </w:r>
      <w:r>
        <w:t>4</w:t>
      </w:r>
      <w:r>
        <w:fldChar w:fldCharType="end"/>
      </w:r>
    </w:p>
    <w:p w14:paraId="3758E7F0" w14:textId="67A66193"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Executive summary</w:t>
      </w:r>
      <w:r>
        <w:tab/>
      </w:r>
      <w:r>
        <w:fldChar w:fldCharType="begin"/>
      </w:r>
      <w:r>
        <w:instrText xml:space="preserve"> PAGEREF _Toc201323508 \h </w:instrText>
      </w:r>
      <w:r>
        <w:fldChar w:fldCharType="separate"/>
      </w:r>
      <w:r>
        <w:t>4</w:t>
      </w:r>
      <w:r>
        <w:fldChar w:fldCharType="end"/>
      </w:r>
    </w:p>
    <w:p w14:paraId="68C6A2A0" w14:textId="0078012B"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_Toc201323509 \h </w:instrText>
      </w:r>
      <w:r>
        <w:fldChar w:fldCharType="separate"/>
      </w:r>
      <w:r>
        <w:t>4</w:t>
      </w:r>
      <w:r>
        <w:fldChar w:fldCharType="end"/>
      </w:r>
    </w:p>
    <w:p w14:paraId="2759B60F" w14:textId="7571A3EB"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1</w:t>
      </w:r>
      <w:r>
        <w:tab/>
        <w:t>Scope</w:t>
      </w:r>
      <w:r>
        <w:tab/>
      </w:r>
      <w:r>
        <w:fldChar w:fldCharType="begin"/>
      </w:r>
      <w:r>
        <w:instrText xml:space="preserve"> PAGEREF _Toc201323510 \h </w:instrText>
      </w:r>
      <w:r>
        <w:fldChar w:fldCharType="separate"/>
      </w:r>
      <w:r>
        <w:t>5</w:t>
      </w:r>
      <w:r>
        <w:fldChar w:fldCharType="end"/>
      </w:r>
    </w:p>
    <w:p w14:paraId="37AA2070" w14:textId="2326B747"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2</w:t>
      </w:r>
      <w:r>
        <w:tab/>
        <w:t>References</w:t>
      </w:r>
      <w:r>
        <w:tab/>
      </w:r>
      <w:r>
        <w:fldChar w:fldCharType="begin"/>
      </w:r>
      <w:r>
        <w:instrText xml:space="preserve"> PAGEREF _Toc201323511 \h </w:instrText>
      </w:r>
      <w:r>
        <w:fldChar w:fldCharType="separate"/>
      </w:r>
      <w:r>
        <w:t>5</w:t>
      </w:r>
      <w:r>
        <w:fldChar w:fldCharType="end"/>
      </w:r>
    </w:p>
    <w:p w14:paraId="14AB2B01" w14:textId="504193A7"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2.1</w:t>
      </w:r>
      <w:r>
        <w:tab/>
        <w:t>Normative references</w:t>
      </w:r>
      <w:r>
        <w:tab/>
      </w:r>
      <w:r>
        <w:fldChar w:fldCharType="begin"/>
      </w:r>
      <w:r>
        <w:instrText xml:space="preserve"> PAGEREF _Toc201323512 \h </w:instrText>
      </w:r>
      <w:r>
        <w:fldChar w:fldCharType="separate"/>
      </w:r>
      <w:r>
        <w:t>5</w:t>
      </w:r>
      <w:r>
        <w:fldChar w:fldCharType="end"/>
      </w:r>
    </w:p>
    <w:p w14:paraId="059D6F54" w14:textId="0178F2F4"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2.2</w:t>
      </w:r>
      <w:r>
        <w:tab/>
        <w:t>Informative references</w:t>
      </w:r>
      <w:r>
        <w:tab/>
      </w:r>
      <w:r>
        <w:fldChar w:fldCharType="begin"/>
      </w:r>
      <w:r>
        <w:instrText xml:space="preserve"> PAGEREF _Toc201323513 \h </w:instrText>
      </w:r>
      <w:r>
        <w:fldChar w:fldCharType="separate"/>
      </w:r>
      <w:r>
        <w:t>5</w:t>
      </w:r>
      <w:r>
        <w:fldChar w:fldCharType="end"/>
      </w:r>
    </w:p>
    <w:p w14:paraId="03C49235" w14:textId="17152153"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3</w:t>
      </w:r>
      <w:r>
        <w:tab/>
        <w:t>Definition of terms, symbols and abbreviations</w:t>
      </w:r>
      <w:r>
        <w:tab/>
      </w:r>
      <w:r>
        <w:fldChar w:fldCharType="begin"/>
      </w:r>
      <w:r>
        <w:instrText xml:space="preserve"> PAGEREF _Toc201323514 \h </w:instrText>
      </w:r>
      <w:r>
        <w:fldChar w:fldCharType="separate"/>
      </w:r>
      <w:r>
        <w:t>5</w:t>
      </w:r>
      <w:r>
        <w:fldChar w:fldCharType="end"/>
      </w:r>
    </w:p>
    <w:p w14:paraId="2729A092" w14:textId="048E76DD"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3.1</w:t>
      </w:r>
      <w:r>
        <w:tab/>
        <w:t>Terms</w:t>
      </w:r>
      <w:r>
        <w:tab/>
      </w:r>
      <w:r>
        <w:fldChar w:fldCharType="begin"/>
      </w:r>
      <w:r>
        <w:instrText xml:space="preserve"> PAGEREF _Toc201323515 \h </w:instrText>
      </w:r>
      <w:r>
        <w:fldChar w:fldCharType="separate"/>
      </w:r>
      <w:r>
        <w:t>5</w:t>
      </w:r>
      <w:r>
        <w:fldChar w:fldCharType="end"/>
      </w:r>
    </w:p>
    <w:p w14:paraId="0301C60D" w14:textId="0D2A57D1"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3.2</w:t>
      </w:r>
      <w:r>
        <w:tab/>
        <w:t>Symbols</w:t>
      </w:r>
      <w:r>
        <w:tab/>
      </w:r>
      <w:r>
        <w:fldChar w:fldCharType="begin"/>
      </w:r>
      <w:r>
        <w:instrText xml:space="preserve"> PAGEREF _Toc201323516 \h </w:instrText>
      </w:r>
      <w:r>
        <w:fldChar w:fldCharType="separate"/>
      </w:r>
      <w:r>
        <w:t>5</w:t>
      </w:r>
      <w:r>
        <w:fldChar w:fldCharType="end"/>
      </w:r>
    </w:p>
    <w:p w14:paraId="76179F5C" w14:textId="1B10E6EE"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3.3</w:t>
      </w:r>
      <w:r>
        <w:tab/>
        <w:t>Abbreviations</w:t>
      </w:r>
      <w:r>
        <w:tab/>
      </w:r>
      <w:r>
        <w:fldChar w:fldCharType="begin"/>
      </w:r>
      <w:r>
        <w:instrText xml:space="preserve"> PAGEREF _Toc201323517 \h </w:instrText>
      </w:r>
      <w:r>
        <w:fldChar w:fldCharType="separate"/>
      </w:r>
      <w:r>
        <w:t>5</w:t>
      </w:r>
      <w:r>
        <w:fldChar w:fldCharType="end"/>
      </w:r>
    </w:p>
    <w:p w14:paraId="034986F0" w14:textId="5B272648"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4</w:t>
      </w:r>
      <w:r>
        <w:tab/>
        <w:t>User defined clause(s) from here onwards</w:t>
      </w:r>
      <w:r>
        <w:tab/>
      </w:r>
      <w:r>
        <w:fldChar w:fldCharType="begin"/>
      </w:r>
      <w:r>
        <w:instrText xml:space="preserve"> PAGEREF _Toc201323518 \h </w:instrText>
      </w:r>
      <w:r>
        <w:fldChar w:fldCharType="separate"/>
      </w:r>
      <w:r>
        <w:t>6</w:t>
      </w:r>
      <w:r>
        <w:fldChar w:fldCharType="end"/>
      </w:r>
    </w:p>
    <w:p w14:paraId="36CA48A1" w14:textId="4B5630FD"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4.1</w:t>
      </w:r>
      <w:r>
        <w:tab/>
        <w:t>User defined subdivisions of clause(s) from here onwards</w:t>
      </w:r>
      <w:r>
        <w:tab/>
      </w:r>
      <w:r>
        <w:fldChar w:fldCharType="begin"/>
      </w:r>
      <w:r>
        <w:instrText xml:space="preserve"> PAGEREF _Toc201323519 \h </w:instrText>
      </w:r>
      <w:r>
        <w:fldChar w:fldCharType="separate"/>
      </w:r>
      <w:r>
        <w:t>6</w:t>
      </w:r>
      <w:r>
        <w:fldChar w:fldCharType="end"/>
      </w:r>
    </w:p>
    <w:p w14:paraId="09511F1D" w14:textId="3E7CC539" w:rsidR="006E1CAE" w:rsidRDefault="006E1CAE" w:rsidP="006E1CAE">
      <w:pPr>
        <w:pStyle w:val="TOC8"/>
        <w:rPr>
          <w:rFonts w:asciiTheme="minorHAnsi" w:eastAsiaTheme="minorEastAsia" w:hAnsiTheme="minorHAnsi" w:cstheme="minorBidi"/>
          <w:kern w:val="2"/>
          <w:sz w:val="24"/>
          <w:szCs w:val="24"/>
          <w:lang w:eastAsia="en-GB"/>
          <w14:ligatures w14:val="standardContextual"/>
        </w:rPr>
      </w:pPr>
      <w:r>
        <w:t xml:space="preserve">Annex A (normative </w:t>
      </w:r>
      <w:r w:rsidRPr="005C401B">
        <w:rPr>
          <w:color w:val="0000FF"/>
        </w:rPr>
        <w:t>or</w:t>
      </w:r>
      <w:r>
        <w:t xml:space="preserve"> informative):</w:t>
      </w:r>
      <w:r w:rsidR="00DA5118">
        <w:t xml:space="preserve"> </w:t>
      </w:r>
      <w:r>
        <w:t>Title of annex</w:t>
      </w:r>
      <w:r>
        <w:tab/>
      </w:r>
      <w:r>
        <w:fldChar w:fldCharType="begin"/>
      </w:r>
      <w:r>
        <w:instrText xml:space="preserve"> PAGEREF _Toc201323520 \h </w:instrText>
      </w:r>
      <w:r>
        <w:fldChar w:fldCharType="separate"/>
      </w:r>
      <w:r>
        <w:t>7</w:t>
      </w:r>
      <w:r>
        <w:fldChar w:fldCharType="end"/>
      </w:r>
    </w:p>
    <w:p w14:paraId="08233EC1" w14:textId="401947D9" w:rsidR="006E1CAE" w:rsidRDefault="006E1CAE" w:rsidP="006E1CAE">
      <w:pPr>
        <w:pStyle w:val="TOC8"/>
        <w:rPr>
          <w:rFonts w:asciiTheme="minorHAnsi" w:eastAsiaTheme="minorEastAsia" w:hAnsiTheme="minorHAnsi" w:cstheme="minorBidi"/>
          <w:kern w:val="2"/>
          <w:sz w:val="24"/>
          <w:szCs w:val="24"/>
          <w:lang w:eastAsia="en-GB"/>
          <w14:ligatures w14:val="standardContextual"/>
        </w:rPr>
      </w:pPr>
      <w:r>
        <w:t xml:space="preserve">Annex B (normative </w:t>
      </w:r>
      <w:r w:rsidRPr="005C401B">
        <w:rPr>
          <w:color w:val="0000FF"/>
        </w:rPr>
        <w:t>or</w:t>
      </w:r>
      <w:r>
        <w:t xml:space="preserve"> informative):</w:t>
      </w:r>
      <w:r w:rsidR="00DA5118">
        <w:t xml:space="preserve"> </w:t>
      </w:r>
      <w:r>
        <w:t>Title of annex</w:t>
      </w:r>
      <w:r>
        <w:tab/>
      </w:r>
      <w:r>
        <w:fldChar w:fldCharType="begin"/>
      </w:r>
      <w:r>
        <w:instrText xml:space="preserve"> PAGEREF _Toc201323521 \h </w:instrText>
      </w:r>
      <w:r>
        <w:fldChar w:fldCharType="separate"/>
      </w:r>
      <w:r>
        <w:t>8</w:t>
      </w:r>
      <w:r>
        <w:fldChar w:fldCharType="end"/>
      </w:r>
    </w:p>
    <w:p w14:paraId="4B2B33D3" w14:textId="311629EE"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B.1</w:t>
      </w:r>
      <w:r>
        <w:tab/>
        <w:t>First clause of the annex</w:t>
      </w:r>
      <w:r>
        <w:tab/>
      </w:r>
      <w:r>
        <w:fldChar w:fldCharType="begin"/>
      </w:r>
      <w:r>
        <w:instrText xml:space="preserve"> PAGEREF _Toc201323522 \h </w:instrText>
      </w:r>
      <w:r>
        <w:fldChar w:fldCharType="separate"/>
      </w:r>
      <w:r>
        <w:t>8</w:t>
      </w:r>
      <w:r>
        <w:fldChar w:fldCharType="end"/>
      </w:r>
    </w:p>
    <w:p w14:paraId="53700AF4" w14:textId="6B3479C3" w:rsidR="006E1CAE" w:rsidRDefault="006E1CAE" w:rsidP="006E1CAE">
      <w:pPr>
        <w:pStyle w:val="TOC2"/>
        <w:rPr>
          <w:rFonts w:asciiTheme="minorHAnsi" w:eastAsiaTheme="minorEastAsia" w:hAnsiTheme="minorHAnsi" w:cstheme="minorBidi"/>
          <w:kern w:val="2"/>
          <w:sz w:val="24"/>
          <w:szCs w:val="24"/>
          <w:lang w:eastAsia="en-GB"/>
          <w14:ligatures w14:val="standardContextual"/>
        </w:rPr>
      </w:pPr>
      <w:r>
        <w:t>B.1.1</w:t>
      </w:r>
      <w:r>
        <w:tab/>
        <w:t>First subdivided clause of the annex</w:t>
      </w:r>
      <w:r>
        <w:tab/>
      </w:r>
      <w:r>
        <w:fldChar w:fldCharType="begin"/>
      </w:r>
      <w:r>
        <w:instrText xml:space="preserve"> PAGEREF _Toc201323523 \h </w:instrText>
      </w:r>
      <w:r>
        <w:fldChar w:fldCharType="separate"/>
      </w:r>
      <w:r>
        <w:t>8</w:t>
      </w:r>
      <w:r>
        <w:fldChar w:fldCharType="end"/>
      </w:r>
    </w:p>
    <w:p w14:paraId="0C6122A9" w14:textId="38D24947" w:rsidR="006E1CAE" w:rsidRDefault="006E1CAE" w:rsidP="006E1CAE">
      <w:pPr>
        <w:pStyle w:val="TOC8"/>
        <w:rPr>
          <w:rFonts w:asciiTheme="minorHAnsi" w:eastAsiaTheme="minorEastAsia" w:hAnsiTheme="minorHAnsi" w:cstheme="minorBidi"/>
          <w:kern w:val="2"/>
          <w:sz w:val="24"/>
          <w:szCs w:val="24"/>
          <w:lang w:eastAsia="en-GB"/>
          <w14:ligatures w14:val="standardContextual"/>
        </w:rPr>
      </w:pPr>
      <w:r>
        <w:t>Annex (informative):</w:t>
      </w:r>
      <w:r>
        <w:tab/>
        <w:t>Bibliography</w:t>
      </w:r>
      <w:r>
        <w:tab/>
      </w:r>
      <w:r>
        <w:fldChar w:fldCharType="begin"/>
      </w:r>
      <w:r>
        <w:instrText xml:space="preserve"> PAGEREF _Toc201323524 \h </w:instrText>
      </w:r>
      <w:r>
        <w:fldChar w:fldCharType="separate"/>
      </w:r>
      <w:r>
        <w:t>9</w:t>
      </w:r>
      <w:r>
        <w:fldChar w:fldCharType="end"/>
      </w:r>
    </w:p>
    <w:p w14:paraId="057B7614" w14:textId="3CFC091C" w:rsidR="006E1CAE" w:rsidRDefault="006E1CAE" w:rsidP="006E1CAE">
      <w:pPr>
        <w:pStyle w:val="TOC8"/>
        <w:rPr>
          <w:rFonts w:asciiTheme="minorHAnsi" w:eastAsiaTheme="minorEastAsia" w:hAnsiTheme="minorHAnsi" w:cstheme="minorBidi"/>
          <w:kern w:val="2"/>
          <w:sz w:val="24"/>
          <w:szCs w:val="24"/>
          <w:lang w:eastAsia="en-GB"/>
          <w14:ligatures w14:val="standardContextual"/>
        </w:rPr>
      </w:pPr>
      <w:r>
        <w:t>Annex (informative):</w:t>
      </w:r>
      <w:r>
        <w:tab/>
        <w:t>Change history</w:t>
      </w:r>
      <w:r>
        <w:tab/>
      </w:r>
      <w:r>
        <w:fldChar w:fldCharType="begin"/>
      </w:r>
      <w:r>
        <w:instrText xml:space="preserve"> PAGEREF _Toc201323525 \h </w:instrText>
      </w:r>
      <w:r>
        <w:fldChar w:fldCharType="separate"/>
      </w:r>
      <w:r>
        <w:t>10</w:t>
      </w:r>
      <w:r>
        <w:fldChar w:fldCharType="end"/>
      </w:r>
    </w:p>
    <w:p w14:paraId="6C6D9815" w14:textId="7BDC8A69" w:rsidR="006E1CAE" w:rsidRDefault="006E1CAE" w:rsidP="006E1CAE">
      <w:pPr>
        <w:pStyle w:val="TOC1"/>
        <w:rPr>
          <w:rFonts w:asciiTheme="minorHAnsi" w:eastAsiaTheme="minorEastAsia" w:hAnsiTheme="minorHAnsi" w:cstheme="minorBidi"/>
          <w:kern w:val="2"/>
          <w:sz w:val="24"/>
          <w:szCs w:val="24"/>
          <w:lang w:eastAsia="en-GB"/>
          <w14:ligatures w14:val="standardContextual"/>
        </w:rPr>
      </w:pPr>
      <w:r>
        <w:t>History</w:t>
      </w:r>
      <w:r>
        <w:tab/>
      </w:r>
      <w:r>
        <w:fldChar w:fldCharType="begin"/>
      </w:r>
      <w:r>
        <w:instrText xml:space="preserve"> PAGEREF _Toc201323526 \h </w:instrText>
      </w:r>
      <w:r>
        <w:fldChar w:fldCharType="separate"/>
      </w:r>
      <w:r>
        <w:t>11</w:t>
      </w:r>
      <w:r>
        <w:fldChar w:fldCharType="end"/>
      </w:r>
    </w:p>
    <w:p w14:paraId="47C21979" w14:textId="43704E05" w:rsidR="00914A5A" w:rsidRDefault="006E1CAE">
      <w:r>
        <w:fldChar w:fldCharType="end"/>
      </w:r>
    </w:p>
    <w:p w14:paraId="7C582420" w14:textId="77777777" w:rsidR="00914A5A" w:rsidRDefault="001B504E">
      <w:pPr>
        <w:spacing w:after="0"/>
        <w:ind w:left="-567"/>
        <w:rPr>
          <w:rStyle w:val="Guidance"/>
          <w:color w:val="000000" w:themeColor="text1"/>
        </w:rPr>
      </w:pPr>
      <w:r>
        <w:br w:type="page"/>
      </w:r>
    </w:p>
    <w:p w14:paraId="5C6ED26A" w14:textId="77777777" w:rsidR="00914A5A" w:rsidRDefault="001B504E">
      <w:pPr>
        <w:pStyle w:val="Heading1"/>
      </w:pPr>
      <w:bookmarkStart w:id="19" w:name="_Toc455504134"/>
      <w:bookmarkStart w:id="20" w:name="_Toc481503672"/>
      <w:bookmarkStart w:id="21" w:name="_Toc482690121"/>
      <w:bookmarkStart w:id="22" w:name="_Toc482690598"/>
      <w:bookmarkStart w:id="23" w:name="_Toc482693294"/>
      <w:bookmarkStart w:id="24" w:name="_Toc484176722"/>
      <w:bookmarkStart w:id="25" w:name="_Toc484176745"/>
      <w:bookmarkStart w:id="26" w:name="_Toc484176768"/>
      <w:bookmarkStart w:id="27" w:name="_Toc487530204"/>
      <w:bookmarkStart w:id="28" w:name="_Toc527985989"/>
      <w:bookmarkStart w:id="29" w:name="_Toc19025618"/>
      <w:bookmarkStart w:id="30" w:name="_Toc19026100"/>
      <w:bookmarkStart w:id="31" w:name="_Toc67663994"/>
      <w:bookmarkStart w:id="32" w:name="_Toc67666895"/>
      <w:bookmarkStart w:id="33" w:name="_Toc67666917"/>
      <w:bookmarkStart w:id="34" w:name="_Toc67667033"/>
      <w:bookmarkStart w:id="35" w:name="_Toc67667193"/>
      <w:bookmarkStart w:id="36" w:name="_Toc69824691"/>
      <w:bookmarkStart w:id="37" w:name="_Toc132879391"/>
      <w:bookmarkStart w:id="38" w:name="_Toc201323505"/>
      <w:r>
        <w:lastRenderedPageBreak/>
        <w:t>Intellectual Property Rights</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228B10D7" w14:textId="77777777" w:rsidR="00914A5A" w:rsidRDefault="001B504E">
      <w:pPr>
        <w:pStyle w:val="H6"/>
      </w:pPr>
      <w:r>
        <w:t xml:space="preserve">Essential patents </w:t>
      </w:r>
    </w:p>
    <w:p w14:paraId="4C11C3E6" w14:textId="71E03798" w:rsidR="00914A5A" w:rsidRDefault="001B504E">
      <w:r>
        <w:t xml:space="preserve">IPRs essential or potentially essential to normative deliverables may have been declared to ETSI. The </w:t>
      </w:r>
      <w:bookmarkStart w:id="39" w:name="_Hlk67652472"/>
      <w:bookmarkStart w:id="40" w:name="_Hlk67652820"/>
      <w:r>
        <w:t>declarations</w:t>
      </w:r>
      <w:bookmarkEnd w:id="39"/>
      <w:r>
        <w:t xml:space="preserve"> </w:t>
      </w:r>
      <w:bookmarkEnd w:id="40"/>
      <w:r>
        <w:t xml:space="preserve">pertaining to these essential IPRs, if any, are 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6" w:history="1">
        <w:r w:rsidR="003D3EEE">
          <w:rPr>
            <w:rStyle w:val="Hyperlink"/>
          </w:rPr>
          <w:t>ETSI IPR online database</w:t>
        </w:r>
      </w:hyperlink>
      <w:r w:rsidR="003D3EEE" w:rsidDel="003D3EEE">
        <w:t xml:space="preserve"> </w:t>
      </w:r>
    </w:p>
    <w:p w14:paraId="60952672" w14:textId="04C93661" w:rsidR="00914A5A" w:rsidRDefault="001B504E">
      <w:r>
        <w:t xml:space="preserve">Pursuant to the ETSI </w:t>
      </w:r>
      <w:bookmarkStart w:id="41" w:name="_Hlk67652492"/>
      <w:r>
        <w:t xml:space="preserve">Directives including the ETSI </w:t>
      </w:r>
      <w:bookmarkEnd w:id="41"/>
      <w:r>
        <w:t xml:space="preserve">IPR Policy, no investigation </w:t>
      </w:r>
      <w:bookmarkStart w:id="42" w:name="_Hlk67652856"/>
      <w:r>
        <w:t>regarding the essentiality of IPRs</w:t>
      </w:r>
      <w:bookmarkEnd w:id="42"/>
      <w:r>
        <w:t>, including IPR searches, has been carried out by ETSI. No guarantee can be given as to the existence of other IPRs not referenced in ETSI SR 000 314 (or the updates on the ETSI Web server) which are, or may be, or may become, essential to the present document.</w:t>
      </w:r>
    </w:p>
    <w:p w14:paraId="54F0BFBA" w14:textId="77777777" w:rsidR="00914A5A" w:rsidRDefault="001B504E">
      <w:pPr>
        <w:pStyle w:val="H6"/>
      </w:pPr>
      <w:r>
        <w:t>Trademarks</w:t>
      </w:r>
    </w:p>
    <w:p w14:paraId="32F81405" w14:textId="188E1C41" w:rsidR="00914A5A" w:rsidRDefault="001B504E">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1EDEB6B8" w14:textId="41051E9A" w:rsidR="001B504E" w:rsidRDefault="001B504E" w:rsidP="00E82CE2">
      <w:bookmarkStart w:id="43" w:name="_Hlk67652507"/>
      <w:r>
        <w:rPr>
          <w:b/>
          <w:bCs/>
        </w:rPr>
        <w:t>DECT™</w:t>
      </w:r>
      <w:r>
        <w:t xml:space="preserve">, </w:t>
      </w:r>
      <w:r>
        <w:rPr>
          <w:b/>
          <w:bCs/>
        </w:rPr>
        <w:t>PLUGTESTS™</w:t>
      </w:r>
      <w:r>
        <w:t xml:space="preserve">, </w:t>
      </w:r>
      <w:r>
        <w:rPr>
          <w:b/>
          <w:bCs/>
        </w:rPr>
        <w:t>UMTS™</w:t>
      </w:r>
      <w:r>
        <w:t xml:space="preserve"> and the ETSI logo are trademarks of ETSI registered for the benefit of its Members. </w:t>
      </w:r>
      <w:r>
        <w:rPr>
          <w:b/>
          <w:bCs/>
        </w:rPr>
        <w:t>3GPP™</w:t>
      </w:r>
      <w:r w:rsidR="003D3EEE">
        <w:t>,</w:t>
      </w:r>
      <w:r>
        <w:t xml:space="preserve"> </w:t>
      </w:r>
      <w:r>
        <w:rPr>
          <w:b/>
          <w:bCs/>
        </w:rPr>
        <w:t>LTE™</w:t>
      </w:r>
      <w:r>
        <w:t xml:space="preserve"> </w:t>
      </w:r>
      <w:r w:rsidR="003D3EEE" w:rsidRPr="00A477AB">
        <w:t xml:space="preserve">and </w:t>
      </w:r>
      <w:r w:rsidR="003D3EEE" w:rsidRPr="001D7CD3">
        <w:rPr>
          <w:b/>
          <w:bCs/>
        </w:rPr>
        <w:t>5G</w:t>
      </w:r>
      <w:r w:rsidR="003D3EEE">
        <w:rPr>
          <w:b/>
          <w:bCs/>
        </w:rPr>
        <w:t>™</w:t>
      </w:r>
      <w:r w:rsidR="003D3EEE" w:rsidRPr="0032293A">
        <w:t xml:space="preserve"> </w:t>
      </w:r>
      <w:r w:rsidR="003D3EEE">
        <w:t xml:space="preserve">logo </w:t>
      </w:r>
      <w:r>
        <w:t xml:space="preserve">are trademarks of ETSI registered for the benefit of its Members and of the 3GPP Organizational Partners. </w:t>
      </w:r>
      <w:r>
        <w:rPr>
          <w:b/>
          <w:bCs/>
        </w:rPr>
        <w:t>oneM2M™</w:t>
      </w:r>
      <w:r>
        <w:t xml:space="preserve"> logo is a trademark of ETSI registered for the benefit of its Members and of the oneM2M Partners. </w:t>
      </w:r>
      <w:r>
        <w:rPr>
          <w:b/>
          <w:bCs/>
        </w:rPr>
        <w:t>GSM</w:t>
      </w:r>
      <w:r>
        <w:rPr>
          <w:vertAlign w:val="superscript"/>
        </w:rPr>
        <w:t>®</w:t>
      </w:r>
      <w:r>
        <w:t xml:space="preserve"> and the GSM logo are trademarks registered and owned by the GSM Association.</w:t>
      </w:r>
      <w:bookmarkEnd w:id="43"/>
    </w:p>
    <w:p w14:paraId="7224C84C" w14:textId="77777777" w:rsidR="00914A5A" w:rsidRDefault="001B504E">
      <w:pPr>
        <w:pStyle w:val="Heading1"/>
      </w:pPr>
      <w:bookmarkStart w:id="44" w:name="_Toc455504135"/>
      <w:bookmarkStart w:id="45" w:name="_Toc481503673"/>
      <w:bookmarkStart w:id="46" w:name="_Toc482690122"/>
      <w:bookmarkStart w:id="47" w:name="_Toc482690599"/>
      <w:bookmarkStart w:id="48" w:name="_Toc482693295"/>
      <w:bookmarkStart w:id="49" w:name="_Toc484176723"/>
      <w:bookmarkStart w:id="50" w:name="_Toc484176746"/>
      <w:bookmarkStart w:id="51" w:name="_Toc484176769"/>
      <w:bookmarkStart w:id="52" w:name="_Toc487530205"/>
      <w:bookmarkStart w:id="53" w:name="_Toc527985990"/>
      <w:bookmarkStart w:id="54" w:name="_Toc19025619"/>
      <w:bookmarkStart w:id="55" w:name="_Toc19026101"/>
      <w:bookmarkStart w:id="56" w:name="_Toc67663995"/>
      <w:bookmarkStart w:id="57" w:name="_Toc67666896"/>
      <w:bookmarkStart w:id="58" w:name="_Toc67666918"/>
      <w:bookmarkStart w:id="59" w:name="_Toc67667034"/>
      <w:bookmarkStart w:id="60" w:name="_Toc67667194"/>
      <w:bookmarkStart w:id="61" w:name="_Toc69824692"/>
      <w:bookmarkStart w:id="62" w:name="_Toc132879392"/>
      <w:bookmarkStart w:id="63" w:name="_Toc201323506"/>
      <w:r>
        <w:t>Foreword</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8250C91" w14:textId="77777777" w:rsidR="00914A5A" w:rsidRDefault="001B504E">
      <w:bookmarkStart w:id="64" w:name="For_tbname"/>
      <w:r>
        <w:t xml:space="preserve">This Group Specification (GS) has been produced by ETSI Industry Specification Group &lt;long ISGname&gt; </w:t>
      </w:r>
      <w:bookmarkEnd w:id="64"/>
      <w:r>
        <w:t>(</w:t>
      </w:r>
      <w:bookmarkStart w:id="65" w:name="For_shortname"/>
      <w:r>
        <w:t>&lt;short ISGname&gt;</w:t>
      </w:r>
      <w:bookmarkEnd w:id="65"/>
      <w:r>
        <w:t>).</w:t>
      </w:r>
    </w:p>
    <w:p w14:paraId="105FBB05" w14:textId="77777777" w:rsidR="00914A5A" w:rsidRDefault="001B504E">
      <w:pPr>
        <w:pStyle w:val="Heading1"/>
        <w:rPr>
          <w:b/>
        </w:rPr>
      </w:pPr>
      <w:bookmarkStart w:id="66" w:name="_Toc455504136"/>
      <w:bookmarkStart w:id="67" w:name="_Toc481503674"/>
      <w:bookmarkStart w:id="68" w:name="_Toc482690123"/>
      <w:bookmarkStart w:id="69" w:name="_Toc482690600"/>
      <w:bookmarkStart w:id="70" w:name="_Toc482693296"/>
      <w:bookmarkStart w:id="71" w:name="_Toc484176724"/>
      <w:bookmarkStart w:id="72" w:name="_Toc484176747"/>
      <w:bookmarkStart w:id="73" w:name="_Toc484176770"/>
      <w:bookmarkStart w:id="74" w:name="_Toc487530206"/>
      <w:bookmarkStart w:id="75" w:name="_Toc527985991"/>
      <w:bookmarkStart w:id="76" w:name="_Toc19025620"/>
      <w:bookmarkStart w:id="77" w:name="_Toc19026102"/>
      <w:bookmarkStart w:id="78" w:name="_Toc67663996"/>
      <w:bookmarkStart w:id="79" w:name="_Toc67666897"/>
      <w:bookmarkStart w:id="80" w:name="_Toc67666919"/>
      <w:bookmarkStart w:id="81" w:name="_Toc67667035"/>
      <w:bookmarkStart w:id="82" w:name="_Toc67667195"/>
      <w:bookmarkStart w:id="83" w:name="_Toc69824693"/>
      <w:bookmarkStart w:id="84" w:name="_Toc132879393"/>
      <w:bookmarkStart w:id="85" w:name="_Toc201323507"/>
      <w:r>
        <w:t>Modal verbs terminology</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439665F7" w14:textId="77777777" w:rsidR="00914A5A" w:rsidRDefault="001B504E">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hyperlink r:id="rId17" w:history="1">
        <w:r>
          <w:rPr>
            <w:rStyle w:val="Hyperlink"/>
          </w:rPr>
          <w:t>ETSI Drafting Rules</w:t>
        </w:r>
      </w:hyperlink>
      <w:r>
        <w:t xml:space="preserve"> (Verbal forms for the expression of provisions).</w:t>
      </w:r>
    </w:p>
    <w:p w14:paraId="7BD28294" w14:textId="77777777" w:rsidR="00914A5A" w:rsidRDefault="001B504E">
      <w:r>
        <w:t>"</w:t>
      </w:r>
      <w:r>
        <w:rPr>
          <w:b/>
          <w:bCs/>
        </w:rPr>
        <w:t>must</w:t>
      </w:r>
      <w:r>
        <w:t>" and "</w:t>
      </w:r>
      <w:r>
        <w:rPr>
          <w:b/>
          <w:bCs/>
        </w:rPr>
        <w:t>must not</w:t>
      </w:r>
      <w:r>
        <w:t xml:space="preserve">" are </w:t>
      </w:r>
      <w:r>
        <w:rPr>
          <w:b/>
          <w:bCs/>
        </w:rPr>
        <w:t>NOT</w:t>
      </w:r>
      <w:r>
        <w:t xml:space="preserve"> allowed in ETSI deliverables except when used in direct citation.</w:t>
      </w:r>
    </w:p>
    <w:p w14:paraId="55E85D67" w14:textId="77777777" w:rsidR="00914A5A" w:rsidRDefault="001B504E">
      <w:pPr>
        <w:pStyle w:val="Heading1"/>
      </w:pPr>
      <w:bookmarkStart w:id="86" w:name="_Toc455504137"/>
      <w:bookmarkStart w:id="87" w:name="_Toc481503675"/>
      <w:bookmarkStart w:id="88" w:name="_Toc482690124"/>
      <w:bookmarkStart w:id="89" w:name="_Toc482690601"/>
      <w:bookmarkStart w:id="90" w:name="_Toc482693297"/>
      <w:bookmarkStart w:id="91" w:name="_Toc484176725"/>
      <w:bookmarkStart w:id="92" w:name="_Toc484176748"/>
      <w:bookmarkStart w:id="93" w:name="_Toc484176771"/>
      <w:bookmarkStart w:id="94" w:name="_Toc487530207"/>
      <w:bookmarkStart w:id="95" w:name="_Toc527985992"/>
      <w:bookmarkStart w:id="96" w:name="_Toc19025621"/>
      <w:bookmarkStart w:id="97" w:name="_Toc19026103"/>
      <w:bookmarkStart w:id="98" w:name="_Toc67663997"/>
      <w:bookmarkStart w:id="99" w:name="_Toc67666898"/>
      <w:bookmarkStart w:id="100" w:name="_Toc67666920"/>
      <w:bookmarkStart w:id="101" w:name="_Toc67667036"/>
      <w:bookmarkStart w:id="102" w:name="_Toc67667196"/>
      <w:bookmarkStart w:id="103" w:name="_Toc69824694"/>
      <w:bookmarkStart w:id="104" w:name="_Toc132879394"/>
      <w:bookmarkStart w:id="105" w:name="_Toc201323508"/>
      <w:r>
        <w:t>Executive summary</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4E541926" w14:textId="77777777" w:rsidR="00914A5A" w:rsidRDefault="00914A5A"/>
    <w:p w14:paraId="0B55B3C1" w14:textId="77777777" w:rsidR="00914A5A" w:rsidRDefault="001B504E">
      <w:pPr>
        <w:pStyle w:val="Heading1"/>
      </w:pPr>
      <w:bookmarkStart w:id="106" w:name="_Toc455504138"/>
      <w:bookmarkStart w:id="107" w:name="_Toc481503676"/>
      <w:bookmarkStart w:id="108" w:name="_Toc482690125"/>
      <w:bookmarkStart w:id="109" w:name="_Toc482690602"/>
      <w:bookmarkStart w:id="110" w:name="_Toc482693298"/>
      <w:bookmarkStart w:id="111" w:name="_Toc484176726"/>
      <w:bookmarkStart w:id="112" w:name="_Toc484176749"/>
      <w:bookmarkStart w:id="113" w:name="_Toc484176772"/>
      <w:bookmarkStart w:id="114" w:name="_Toc487530208"/>
      <w:bookmarkStart w:id="115" w:name="_Toc527985993"/>
      <w:bookmarkStart w:id="116" w:name="_Toc19025622"/>
      <w:bookmarkStart w:id="117" w:name="_Toc19026104"/>
      <w:bookmarkStart w:id="118" w:name="_Toc67663998"/>
      <w:bookmarkStart w:id="119" w:name="_Toc67666899"/>
      <w:bookmarkStart w:id="120" w:name="_Toc67666921"/>
      <w:bookmarkStart w:id="121" w:name="_Toc67667037"/>
      <w:bookmarkStart w:id="122" w:name="_Toc67667197"/>
      <w:bookmarkStart w:id="123" w:name="_Toc69824695"/>
      <w:bookmarkStart w:id="124" w:name="_Toc132879395"/>
      <w:bookmarkStart w:id="125" w:name="_Toc201323509"/>
      <w:r>
        <w:t>Introduction</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71DDAAA2" w14:textId="77777777" w:rsidR="00914A5A" w:rsidRDefault="00914A5A"/>
    <w:p w14:paraId="5FE7F98B" w14:textId="77777777" w:rsidR="00914A5A" w:rsidRDefault="001B504E">
      <w:pPr>
        <w:overflowPunct/>
        <w:autoSpaceDE/>
        <w:autoSpaceDN/>
        <w:adjustRightInd/>
        <w:spacing w:after="0"/>
        <w:textAlignment w:val="auto"/>
        <w:rPr>
          <w:rFonts w:ascii="Arial" w:hAnsi="Arial"/>
          <w:sz w:val="36"/>
        </w:rPr>
      </w:pPr>
      <w:r>
        <w:br w:type="page"/>
      </w:r>
    </w:p>
    <w:p w14:paraId="615D2A87" w14:textId="77777777" w:rsidR="00914A5A" w:rsidRDefault="001B504E">
      <w:pPr>
        <w:pStyle w:val="Heading1"/>
      </w:pPr>
      <w:bookmarkStart w:id="126" w:name="_Toc455504139"/>
      <w:bookmarkStart w:id="127" w:name="_Toc481503677"/>
      <w:bookmarkStart w:id="128" w:name="_Toc482690126"/>
      <w:bookmarkStart w:id="129" w:name="_Toc482690603"/>
      <w:bookmarkStart w:id="130" w:name="_Toc482693299"/>
      <w:bookmarkStart w:id="131" w:name="_Toc484176727"/>
      <w:bookmarkStart w:id="132" w:name="_Toc484176750"/>
      <w:bookmarkStart w:id="133" w:name="_Toc484176773"/>
      <w:bookmarkStart w:id="134" w:name="_Toc487530209"/>
      <w:bookmarkStart w:id="135" w:name="_Toc527985994"/>
      <w:bookmarkStart w:id="136" w:name="_Toc19025623"/>
      <w:bookmarkStart w:id="137" w:name="_Toc19026105"/>
      <w:bookmarkStart w:id="138" w:name="_Toc67663999"/>
      <w:bookmarkStart w:id="139" w:name="_Toc67666900"/>
      <w:bookmarkStart w:id="140" w:name="_Toc67666922"/>
      <w:bookmarkStart w:id="141" w:name="_Toc67667038"/>
      <w:bookmarkStart w:id="142" w:name="_Toc67667198"/>
      <w:bookmarkStart w:id="143" w:name="_Toc69824696"/>
      <w:bookmarkStart w:id="144" w:name="_Toc132879396"/>
      <w:bookmarkStart w:id="145" w:name="_Toc201323510"/>
      <w:r>
        <w:lastRenderedPageBreak/>
        <w:t>1</w:t>
      </w:r>
      <w:r>
        <w:tab/>
        <w:t>Scope</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E355F80" w14:textId="77777777" w:rsidR="00914A5A" w:rsidRDefault="001B504E">
      <w:r>
        <w:t>The present document …</w:t>
      </w:r>
    </w:p>
    <w:p w14:paraId="709D7EE6" w14:textId="77777777" w:rsidR="00914A5A" w:rsidRDefault="001B504E">
      <w:pPr>
        <w:pStyle w:val="Heading1"/>
      </w:pPr>
      <w:bookmarkStart w:id="146" w:name="_Toc455504140"/>
      <w:bookmarkStart w:id="147" w:name="_Toc481503678"/>
      <w:bookmarkStart w:id="148" w:name="_Toc482690127"/>
      <w:bookmarkStart w:id="149" w:name="_Toc482690604"/>
      <w:bookmarkStart w:id="150" w:name="_Toc482693300"/>
      <w:bookmarkStart w:id="151" w:name="_Toc484176728"/>
      <w:bookmarkStart w:id="152" w:name="_Toc484176751"/>
      <w:bookmarkStart w:id="153" w:name="_Toc484176774"/>
      <w:bookmarkStart w:id="154" w:name="_Toc487530210"/>
      <w:bookmarkStart w:id="155" w:name="_Toc527985995"/>
      <w:bookmarkStart w:id="156" w:name="_Toc19025624"/>
      <w:bookmarkStart w:id="157" w:name="_Toc19026106"/>
      <w:bookmarkStart w:id="158" w:name="_Toc67664000"/>
      <w:bookmarkStart w:id="159" w:name="_Toc67666901"/>
      <w:bookmarkStart w:id="160" w:name="_Toc67666923"/>
      <w:bookmarkStart w:id="161" w:name="_Toc67667039"/>
      <w:bookmarkStart w:id="162" w:name="_Toc67667199"/>
      <w:bookmarkStart w:id="163" w:name="_Toc69824697"/>
      <w:bookmarkStart w:id="164" w:name="_Toc132879397"/>
      <w:bookmarkStart w:id="165" w:name="_Toc201323511"/>
      <w:r>
        <w:t>2</w:t>
      </w:r>
      <w:r>
        <w:tab/>
        <w:t>References</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651A2FBE" w14:textId="77777777" w:rsidR="00914A5A" w:rsidRDefault="001B504E">
      <w:pPr>
        <w:pStyle w:val="Heading2"/>
      </w:pPr>
      <w:bookmarkStart w:id="166" w:name="_Toc455504141"/>
      <w:bookmarkStart w:id="167" w:name="_Toc481503679"/>
      <w:bookmarkStart w:id="168" w:name="_Toc482690128"/>
      <w:bookmarkStart w:id="169" w:name="_Toc482690605"/>
      <w:bookmarkStart w:id="170" w:name="_Toc482693301"/>
      <w:bookmarkStart w:id="171" w:name="_Toc484176729"/>
      <w:bookmarkStart w:id="172" w:name="_Toc484176752"/>
      <w:bookmarkStart w:id="173" w:name="_Toc484176775"/>
      <w:bookmarkStart w:id="174" w:name="_Toc487530211"/>
      <w:bookmarkStart w:id="175" w:name="_Toc527985996"/>
      <w:bookmarkStart w:id="176" w:name="_Toc19025625"/>
      <w:bookmarkStart w:id="177" w:name="_Toc19026107"/>
      <w:bookmarkStart w:id="178" w:name="_Toc67664001"/>
      <w:bookmarkStart w:id="179" w:name="_Toc67666902"/>
      <w:bookmarkStart w:id="180" w:name="_Toc67666924"/>
      <w:bookmarkStart w:id="181" w:name="_Toc67667040"/>
      <w:bookmarkStart w:id="182" w:name="_Toc67667200"/>
      <w:bookmarkStart w:id="183" w:name="_Toc69824698"/>
      <w:bookmarkStart w:id="184" w:name="_Toc132879398"/>
      <w:bookmarkStart w:id="185" w:name="_Toc201323512"/>
      <w:r>
        <w:t>2.1</w:t>
      </w:r>
      <w:r>
        <w:tab/>
        <w:t>Normative references</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38A68555" w14:textId="77777777" w:rsidR="00914A5A" w:rsidRDefault="001B504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6755EAA3" w14:textId="6BA89159" w:rsidR="00914A5A" w:rsidRDefault="001B504E">
      <w:r>
        <w:t xml:space="preserve">Referenced documents which are not found to be publicly available in the expected location might be found </w:t>
      </w:r>
      <w:r w:rsidR="0036571D">
        <w:t xml:space="preserve">in the </w:t>
      </w:r>
      <w:hyperlink r:id="rId18" w:history="1">
        <w:r w:rsidR="0036571D">
          <w:rPr>
            <w:rStyle w:val="Hyperlink"/>
          </w:rPr>
          <w:t>ETSI docbox</w:t>
        </w:r>
      </w:hyperlink>
      <w:r>
        <w:t>.</w:t>
      </w:r>
    </w:p>
    <w:p w14:paraId="66176A78" w14:textId="7833297C" w:rsidR="00914A5A" w:rsidRDefault="001B504E">
      <w:pPr>
        <w:pStyle w:val="NO"/>
      </w:pPr>
      <w:r>
        <w:t>NOTE:</w:t>
      </w:r>
      <w:r>
        <w:tab/>
        <w:t xml:space="preserve">While any hyperlinks included in this clause were valid at the time of publication, ETSI cannot guarantee their </w:t>
      </w:r>
      <w:r w:rsidR="00830769">
        <w:t>long</w:t>
      </w:r>
      <w:r w:rsidR="00830769">
        <w:noBreakHyphen/>
      </w:r>
      <w:r>
        <w:t>term validity.</w:t>
      </w:r>
    </w:p>
    <w:p w14:paraId="2B5C7614" w14:textId="77777777" w:rsidR="00914A5A" w:rsidRDefault="001B504E">
      <w:pPr>
        <w:rPr>
          <w:lang w:eastAsia="en-GB"/>
        </w:rPr>
      </w:pPr>
      <w:r>
        <w:rPr>
          <w:lang w:eastAsia="en-GB"/>
        </w:rPr>
        <w:t>The following referenced documents are necessary for the application of the present document.</w:t>
      </w:r>
    </w:p>
    <w:p w14:paraId="152ABA1B" w14:textId="3D5D99DC" w:rsidR="00914A5A" w:rsidRDefault="001B504E">
      <w:pPr>
        <w:pStyle w:val="EX"/>
      </w:pPr>
      <w:r>
        <w:t>[1]</w:t>
      </w:r>
      <w:r w:rsidRPr="00A04ED6">
        <w:tab/>
      </w:r>
    </w:p>
    <w:p w14:paraId="5CB2CBB3" w14:textId="77777777" w:rsidR="00914A5A" w:rsidRDefault="001B504E">
      <w:pPr>
        <w:pStyle w:val="Heading2"/>
      </w:pPr>
      <w:bookmarkStart w:id="186" w:name="_Toc455504142"/>
      <w:bookmarkStart w:id="187" w:name="_Toc481503680"/>
      <w:bookmarkStart w:id="188" w:name="_Toc482690129"/>
      <w:bookmarkStart w:id="189" w:name="_Toc482690606"/>
      <w:bookmarkStart w:id="190" w:name="_Toc482693302"/>
      <w:bookmarkStart w:id="191" w:name="_Toc484176730"/>
      <w:bookmarkStart w:id="192" w:name="_Toc484176753"/>
      <w:bookmarkStart w:id="193" w:name="_Toc484176776"/>
      <w:bookmarkStart w:id="194" w:name="_Toc487530212"/>
      <w:bookmarkStart w:id="195" w:name="_Toc527985997"/>
      <w:bookmarkStart w:id="196" w:name="_Toc19025626"/>
      <w:bookmarkStart w:id="197" w:name="_Toc19026108"/>
      <w:bookmarkStart w:id="198" w:name="_Toc67664002"/>
      <w:bookmarkStart w:id="199" w:name="_Toc67666903"/>
      <w:bookmarkStart w:id="200" w:name="_Toc67666925"/>
      <w:bookmarkStart w:id="201" w:name="_Toc67667041"/>
      <w:bookmarkStart w:id="202" w:name="_Toc67667201"/>
      <w:bookmarkStart w:id="203" w:name="_Toc69824699"/>
      <w:bookmarkStart w:id="204" w:name="_Toc132879399"/>
      <w:bookmarkStart w:id="205" w:name="_Toc201323513"/>
      <w:r>
        <w:t>2.2</w:t>
      </w:r>
      <w:r>
        <w:tab/>
        <w:t>Informative references</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523D6F3D" w14:textId="77777777" w:rsidR="00914A5A" w:rsidRDefault="001B504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19E14F81" w14:textId="6D227C4D" w:rsidR="00914A5A" w:rsidRDefault="001B504E">
      <w:pPr>
        <w:pStyle w:val="NO"/>
      </w:pPr>
      <w:r>
        <w:t>NOTE:</w:t>
      </w:r>
      <w:r>
        <w:tab/>
        <w:t xml:space="preserve">While any hyperlinks included in this clause were valid at the time of publication, ETSI cannot guarantee their </w:t>
      </w:r>
      <w:r w:rsidR="00830769">
        <w:t>long</w:t>
      </w:r>
      <w:r w:rsidR="00830769">
        <w:noBreakHyphen/>
      </w:r>
      <w:r>
        <w:t>term validity.</w:t>
      </w:r>
    </w:p>
    <w:p w14:paraId="73B3C141" w14:textId="70B97111" w:rsidR="00914A5A" w:rsidRDefault="00830769">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5FE58C9E" w14:textId="4955410D" w:rsidR="00914A5A" w:rsidRDefault="001B504E">
      <w:pPr>
        <w:pStyle w:val="EX"/>
      </w:pPr>
      <w:r>
        <w:t>[i.</w:t>
      </w:r>
      <w:r w:rsidR="00DA54B7">
        <w:t>1</w:t>
      </w:r>
      <w:r>
        <w:t>]</w:t>
      </w:r>
      <w:r w:rsidRPr="00A04ED6">
        <w:tab/>
      </w:r>
    </w:p>
    <w:p w14:paraId="04507C31" w14:textId="77777777" w:rsidR="00914A5A" w:rsidRDefault="001B504E">
      <w:pPr>
        <w:pStyle w:val="Heading1"/>
      </w:pPr>
      <w:bookmarkStart w:id="206" w:name="_Toc451532925"/>
      <w:bookmarkStart w:id="207" w:name="_Toc527985998"/>
      <w:bookmarkStart w:id="208" w:name="_Toc19025627"/>
      <w:bookmarkStart w:id="209" w:name="_Toc19026109"/>
      <w:bookmarkStart w:id="210" w:name="_Toc67664003"/>
      <w:bookmarkStart w:id="211" w:name="_Toc67666904"/>
      <w:bookmarkStart w:id="212" w:name="_Toc67666926"/>
      <w:bookmarkStart w:id="213" w:name="_Toc67667042"/>
      <w:bookmarkStart w:id="214" w:name="_Toc67667202"/>
      <w:bookmarkStart w:id="215" w:name="_Toc69824700"/>
      <w:bookmarkStart w:id="216" w:name="_Toc132879400"/>
      <w:bookmarkStart w:id="217" w:name="_Toc201323514"/>
      <w:r>
        <w:t>3</w:t>
      </w:r>
      <w:r>
        <w:tab/>
      </w:r>
      <w:bookmarkStart w:id="218" w:name="_Hlk527028731"/>
      <w:r>
        <w:t>Definition</w:t>
      </w:r>
      <w:bookmarkEnd w:id="218"/>
      <w:r>
        <w:t xml:space="preserve"> of terms, symbols and abbreviations</w:t>
      </w:r>
      <w:bookmarkEnd w:id="206"/>
      <w:bookmarkEnd w:id="207"/>
      <w:bookmarkEnd w:id="208"/>
      <w:bookmarkEnd w:id="209"/>
      <w:bookmarkEnd w:id="210"/>
      <w:bookmarkEnd w:id="211"/>
      <w:bookmarkEnd w:id="212"/>
      <w:bookmarkEnd w:id="213"/>
      <w:bookmarkEnd w:id="214"/>
      <w:bookmarkEnd w:id="215"/>
      <w:bookmarkEnd w:id="216"/>
      <w:bookmarkEnd w:id="217"/>
    </w:p>
    <w:p w14:paraId="1EB921C5" w14:textId="77777777" w:rsidR="00914A5A" w:rsidRDefault="001B504E">
      <w:pPr>
        <w:pStyle w:val="Heading2"/>
      </w:pPr>
      <w:bookmarkStart w:id="219" w:name="_Toc451532926"/>
      <w:bookmarkStart w:id="220" w:name="_Toc527985999"/>
      <w:bookmarkStart w:id="221" w:name="_Toc19025628"/>
      <w:bookmarkStart w:id="222" w:name="_Toc19026110"/>
      <w:bookmarkStart w:id="223" w:name="_Toc67664004"/>
      <w:bookmarkStart w:id="224" w:name="_Toc67666905"/>
      <w:bookmarkStart w:id="225" w:name="_Toc67666927"/>
      <w:bookmarkStart w:id="226" w:name="_Toc67667043"/>
      <w:bookmarkStart w:id="227" w:name="_Toc67667203"/>
      <w:bookmarkStart w:id="228" w:name="_Toc69824701"/>
      <w:bookmarkStart w:id="229" w:name="_Toc132879401"/>
      <w:bookmarkStart w:id="230" w:name="_Toc201323515"/>
      <w:r>
        <w:t>3.1</w:t>
      </w:r>
      <w:r>
        <w:tab/>
      </w:r>
      <w:bookmarkEnd w:id="219"/>
      <w:r>
        <w:t>Terms</w:t>
      </w:r>
      <w:bookmarkEnd w:id="220"/>
      <w:bookmarkEnd w:id="221"/>
      <w:bookmarkEnd w:id="222"/>
      <w:bookmarkEnd w:id="223"/>
      <w:bookmarkEnd w:id="224"/>
      <w:bookmarkEnd w:id="225"/>
      <w:bookmarkEnd w:id="226"/>
      <w:bookmarkEnd w:id="227"/>
      <w:bookmarkEnd w:id="228"/>
      <w:bookmarkEnd w:id="229"/>
      <w:bookmarkEnd w:id="230"/>
    </w:p>
    <w:p w14:paraId="3F513E5C" w14:textId="77777777" w:rsidR="00914A5A" w:rsidRDefault="001B504E">
      <w:r>
        <w:t>For the purposes of the present document, the [following] terms [given in ... and the following] apply:</w:t>
      </w:r>
    </w:p>
    <w:p w14:paraId="2AD22750" w14:textId="77777777" w:rsidR="00914A5A" w:rsidRDefault="00914A5A"/>
    <w:p w14:paraId="5B3B045F" w14:textId="77777777" w:rsidR="00914A5A" w:rsidRDefault="001B504E">
      <w:pPr>
        <w:pStyle w:val="Heading2"/>
        <w:keepLines w:val="0"/>
        <w:widowControl w:val="0"/>
      </w:pPr>
      <w:bookmarkStart w:id="231" w:name="_Toc455504145"/>
      <w:bookmarkStart w:id="232" w:name="_Toc481503683"/>
      <w:bookmarkStart w:id="233" w:name="_Toc482690132"/>
      <w:bookmarkStart w:id="234" w:name="_Toc482690609"/>
      <w:bookmarkStart w:id="235" w:name="_Toc482693305"/>
      <w:bookmarkStart w:id="236" w:name="_Toc484176733"/>
      <w:bookmarkStart w:id="237" w:name="_Toc484176756"/>
      <w:bookmarkStart w:id="238" w:name="_Toc484176779"/>
      <w:bookmarkStart w:id="239" w:name="_Toc487530215"/>
      <w:bookmarkStart w:id="240" w:name="_Toc527986000"/>
      <w:bookmarkStart w:id="241" w:name="_Toc19025629"/>
      <w:bookmarkStart w:id="242" w:name="_Toc19026111"/>
      <w:bookmarkStart w:id="243" w:name="_Toc67664005"/>
      <w:bookmarkStart w:id="244" w:name="_Toc67666906"/>
      <w:bookmarkStart w:id="245" w:name="_Toc67666928"/>
      <w:bookmarkStart w:id="246" w:name="_Toc67667044"/>
      <w:bookmarkStart w:id="247" w:name="_Toc67667204"/>
      <w:bookmarkStart w:id="248" w:name="_Toc69824702"/>
      <w:bookmarkStart w:id="249" w:name="_Toc132879402"/>
      <w:bookmarkStart w:id="250" w:name="_Toc201323516"/>
      <w:r>
        <w:t>3.2</w:t>
      </w:r>
      <w:r>
        <w:tab/>
        <w:t>Symbols</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0223A853" w14:textId="77777777" w:rsidR="00914A5A" w:rsidRDefault="001B504E">
      <w:bookmarkStart w:id="251" w:name="_Hlk527022222"/>
      <w:r>
        <w:t>For the purposes of the present document, the [following] symbols [given in ... and the following] apply:</w:t>
      </w:r>
      <w:bookmarkEnd w:id="251"/>
    </w:p>
    <w:p w14:paraId="2CFD3CA3" w14:textId="77777777" w:rsidR="00914A5A" w:rsidRDefault="00914A5A">
      <w:pPr>
        <w:pStyle w:val="EW"/>
      </w:pPr>
    </w:p>
    <w:p w14:paraId="0A0C13CF" w14:textId="77777777" w:rsidR="00914A5A" w:rsidRDefault="001B504E">
      <w:pPr>
        <w:pStyle w:val="Heading2"/>
      </w:pPr>
      <w:bookmarkStart w:id="252" w:name="_Toc455504146"/>
      <w:bookmarkStart w:id="253" w:name="_Toc481503684"/>
      <w:bookmarkStart w:id="254" w:name="_Toc482690133"/>
      <w:bookmarkStart w:id="255" w:name="_Toc482690610"/>
      <w:bookmarkStart w:id="256" w:name="_Toc482693306"/>
      <w:bookmarkStart w:id="257" w:name="_Toc484176734"/>
      <w:bookmarkStart w:id="258" w:name="_Toc484176757"/>
      <w:bookmarkStart w:id="259" w:name="_Toc484176780"/>
      <w:bookmarkStart w:id="260" w:name="_Toc487530216"/>
      <w:bookmarkStart w:id="261" w:name="_Toc527986001"/>
      <w:bookmarkStart w:id="262" w:name="_Toc19025630"/>
      <w:bookmarkStart w:id="263" w:name="_Toc19026112"/>
      <w:bookmarkStart w:id="264" w:name="_Toc67664006"/>
      <w:bookmarkStart w:id="265" w:name="_Toc67666907"/>
      <w:bookmarkStart w:id="266" w:name="_Toc67666929"/>
      <w:bookmarkStart w:id="267" w:name="_Toc67667045"/>
      <w:bookmarkStart w:id="268" w:name="_Toc67667205"/>
      <w:bookmarkStart w:id="269" w:name="_Toc69824703"/>
      <w:bookmarkStart w:id="270" w:name="_Toc132879403"/>
      <w:bookmarkStart w:id="271" w:name="_Toc201323517"/>
      <w:r>
        <w:t>3.3</w:t>
      </w:r>
      <w:r>
        <w:tab/>
        <w:t>Abbreviations</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0C60A779" w14:textId="77777777" w:rsidR="00914A5A" w:rsidRDefault="001B504E">
      <w:r>
        <w:t>For the purposes of the present document, the [following] abbreviations [given in ... and the following] apply:</w:t>
      </w:r>
    </w:p>
    <w:p w14:paraId="73057411" w14:textId="77777777" w:rsidR="00914A5A" w:rsidRDefault="00914A5A">
      <w:pPr>
        <w:pStyle w:val="EW"/>
      </w:pPr>
    </w:p>
    <w:p w14:paraId="3342A956" w14:textId="77777777" w:rsidR="00914A5A" w:rsidRDefault="001B504E">
      <w:pPr>
        <w:pStyle w:val="Heading1"/>
      </w:pPr>
      <w:bookmarkStart w:id="272" w:name="_Toc455504147"/>
      <w:bookmarkStart w:id="273" w:name="_Toc481503685"/>
      <w:bookmarkStart w:id="274" w:name="_Toc482690134"/>
      <w:bookmarkStart w:id="275" w:name="_Toc482690611"/>
      <w:bookmarkStart w:id="276" w:name="_Toc482693307"/>
      <w:bookmarkStart w:id="277" w:name="_Toc484176735"/>
      <w:bookmarkStart w:id="278" w:name="_Toc484176758"/>
      <w:bookmarkStart w:id="279" w:name="_Toc484176781"/>
      <w:bookmarkStart w:id="280" w:name="_Toc487530217"/>
      <w:bookmarkStart w:id="281" w:name="_Toc527986002"/>
      <w:bookmarkStart w:id="282" w:name="_Toc19025631"/>
      <w:bookmarkStart w:id="283" w:name="_Toc19026113"/>
      <w:bookmarkStart w:id="284" w:name="_Toc67664007"/>
      <w:bookmarkStart w:id="285" w:name="_Toc67666908"/>
      <w:bookmarkStart w:id="286" w:name="_Toc67666930"/>
      <w:bookmarkStart w:id="287" w:name="_Toc67667046"/>
      <w:bookmarkStart w:id="288" w:name="_Toc67667206"/>
      <w:bookmarkStart w:id="289" w:name="_Toc69824704"/>
      <w:bookmarkStart w:id="290" w:name="_Toc132879404"/>
      <w:bookmarkStart w:id="291" w:name="_Toc201323518"/>
      <w:r>
        <w:lastRenderedPageBreak/>
        <w:t>4</w:t>
      </w:r>
      <w:r>
        <w:tab/>
        <w:t>User defined clause(s) from here onwards</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1F671725" w14:textId="77777777" w:rsidR="00914A5A" w:rsidRDefault="001B504E">
      <w:pPr>
        <w:pStyle w:val="Heading2"/>
      </w:pPr>
      <w:bookmarkStart w:id="292" w:name="_Toc455504148"/>
      <w:bookmarkStart w:id="293" w:name="_Toc481503686"/>
      <w:bookmarkStart w:id="294" w:name="_Toc482690135"/>
      <w:bookmarkStart w:id="295" w:name="_Toc482690612"/>
      <w:bookmarkStart w:id="296" w:name="_Toc482693308"/>
      <w:bookmarkStart w:id="297" w:name="_Toc484176736"/>
      <w:bookmarkStart w:id="298" w:name="_Toc484176759"/>
      <w:bookmarkStart w:id="299" w:name="_Toc484176782"/>
      <w:bookmarkStart w:id="300" w:name="_Toc487530218"/>
      <w:bookmarkStart w:id="301" w:name="_Toc527986003"/>
      <w:bookmarkStart w:id="302" w:name="_Toc19025632"/>
      <w:bookmarkStart w:id="303" w:name="_Toc19026114"/>
      <w:bookmarkStart w:id="304" w:name="_Toc67664008"/>
      <w:bookmarkStart w:id="305" w:name="_Toc67666909"/>
      <w:bookmarkStart w:id="306" w:name="_Toc67666931"/>
      <w:bookmarkStart w:id="307" w:name="_Toc67667047"/>
      <w:bookmarkStart w:id="308" w:name="_Toc67667207"/>
      <w:bookmarkStart w:id="309" w:name="_Toc69824705"/>
      <w:bookmarkStart w:id="310" w:name="_Toc132879405"/>
      <w:bookmarkStart w:id="311" w:name="_Toc201323519"/>
      <w:r>
        <w:t>4.1</w:t>
      </w:r>
      <w:r>
        <w:tab/>
        <w:t>User defined subdivisions of clause(s) from here onwards</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50EFA42E" w14:textId="77777777" w:rsidR="00914A5A" w:rsidRDefault="00914A5A"/>
    <w:p w14:paraId="147A6C54" w14:textId="77777777" w:rsidR="00914A5A" w:rsidRDefault="001B504E">
      <w:pPr>
        <w:overflowPunct/>
        <w:autoSpaceDE/>
        <w:autoSpaceDN/>
        <w:adjustRightInd/>
        <w:spacing w:after="0"/>
        <w:textAlignment w:val="auto"/>
      </w:pPr>
      <w:r>
        <w:br w:type="page"/>
      </w:r>
    </w:p>
    <w:p w14:paraId="379A9068" w14:textId="77777777" w:rsidR="00914A5A" w:rsidRDefault="001B504E">
      <w:pPr>
        <w:pStyle w:val="Heading8"/>
      </w:pPr>
      <w:bookmarkStart w:id="312" w:name="_Toc455504149"/>
      <w:bookmarkStart w:id="313" w:name="_Toc481503687"/>
      <w:bookmarkStart w:id="314" w:name="_Toc482690136"/>
      <w:bookmarkStart w:id="315" w:name="_Toc482690613"/>
      <w:bookmarkStart w:id="316" w:name="_Toc482693309"/>
      <w:bookmarkStart w:id="317" w:name="_Toc484176737"/>
      <w:bookmarkStart w:id="318" w:name="_Toc484176760"/>
      <w:bookmarkStart w:id="319" w:name="_Toc484176783"/>
      <w:bookmarkStart w:id="320" w:name="_Toc487530219"/>
      <w:bookmarkStart w:id="321" w:name="_Toc527986004"/>
      <w:bookmarkStart w:id="322" w:name="_Toc19025633"/>
      <w:bookmarkStart w:id="323" w:name="_Toc19026115"/>
      <w:bookmarkStart w:id="324" w:name="_Toc67664009"/>
      <w:bookmarkStart w:id="325" w:name="_Toc67666910"/>
      <w:bookmarkStart w:id="326" w:name="_Toc67666932"/>
      <w:bookmarkStart w:id="327" w:name="_Toc67667048"/>
      <w:bookmarkStart w:id="328" w:name="_Toc67667208"/>
      <w:bookmarkStart w:id="329" w:name="_Toc69824706"/>
      <w:bookmarkStart w:id="330" w:name="_Toc132879406"/>
      <w:bookmarkStart w:id="331" w:name="_Toc201323520"/>
      <w:r>
        <w:lastRenderedPageBreak/>
        <w:t xml:space="preserve">Annex A (normative </w:t>
      </w:r>
      <w:r w:rsidRPr="005B6462">
        <w:rPr>
          <w:color w:val="0000FF"/>
        </w:rPr>
        <w:t>or</w:t>
      </w:r>
      <w:r>
        <w:t xml:space="preserve"> informative):</w:t>
      </w:r>
      <w:r>
        <w:br/>
        <w:t>Title of annex</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3FA2C0F8" w14:textId="77777777" w:rsidR="00914A5A" w:rsidRDefault="00914A5A"/>
    <w:p w14:paraId="61D1C61B" w14:textId="77777777" w:rsidR="00914A5A" w:rsidRDefault="001B504E">
      <w:pPr>
        <w:overflowPunct/>
        <w:autoSpaceDE/>
        <w:autoSpaceDN/>
        <w:adjustRightInd/>
        <w:spacing w:after="0"/>
        <w:textAlignment w:val="auto"/>
        <w:rPr>
          <w:rFonts w:ascii="Arial" w:hAnsi="Arial"/>
          <w:sz w:val="36"/>
        </w:rPr>
      </w:pPr>
      <w:r>
        <w:br w:type="page"/>
      </w:r>
    </w:p>
    <w:p w14:paraId="47A9D5BF" w14:textId="77777777" w:rsidR="00914A5A" w:rsidRDefault="001B504E">
      <w:pPr>
        <w:pStyle w:val="Heading8"/>
      </w:pPr>
      <w:bookmarkStart w:id="332" w:name="_Toc455504150"/>
      <w:bookmarkStart w:id="333" w:name="_Toc481503688"/>
      <w:bookmarkStart w:id="334" w:name="_Toc482690137"/>
      <w:bookmarkStart w:id="335" w:name="_Toc482690614"/>
      <w:bookmarkStart w:id="336" w:name="_Toc482693310"/>
      <w:bookmarkStart w:id="337" w:name="_Toc484176738"/>
      <w:bookmarkStart w:id="338" w:name="_Toc484176761"/>
      <w:bookmarkStart w:id="339" w:name="_Toc484176784"/>
      <w:bookmarkStart w:id="340" w:name="_Toc487530220"/>
      <w:bookmarkStart w:id="341" w:name="_Toc527986005"/>
      <w:bookmarkStart w:id="342" w:name="_Toc19025634"/>
      <w:bookmarkStart w:id="343" w:name="_Toc19026116"/>
      <w:bookmarkStart w:id="344" w:name="_Toc67664010"/>
      <w:bookmarkStart w:id="345" w:name="_Toc67666911"/>
      <w:bookmarkStart w:id="346" w:name="_Toc67666933"/>
      <w:bookmarkStart w:id="347" w:name="_Toc67667049"/>
      <w:bookmarkStart w:id="348" w:name="_Toc67667209"/>
      <w:bookmarkStart w:id="349" w:name="_Toc69824707"/>
      <w:bookmarkStart w:id="350" w:name="_Toc132879407"/>
      <w:bookmarkStart w:id="351" w:name="_Toc201323521"/>
      <w:r>
        <w:lastRenderedPageBreak/>
        <w:t xml:space="preserve">Annex B (normative </w:t>
      </w:r>
      <w:r w:rsidRPr="005B6462">
        <w:rPr>
          <w:color w:val="0000FF"/>
        </w:rPr>
        <w:t>or</w:t>
      </w:r>
      <w:r>
        <w:t xml:space="preserve"> informative):</w:t>
      </w:r>
      <w:r>
        <w:br/>
        <w:t>Title of annex</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5979D55B" w14:textId="77777777" w:rsidR="00914A5A" w:rsidRDefault="001B504E">
      <w:pPr>
        <w:pStyle w:val="Heading1"/>
      </w:pPr>
      <w:bookmarkStart w:id="352" w:name="_Toc481503689"/>
      <w:bookmarkStart w:id="353" w:name="_Toc482690138"/>
      <w:bookmarkStart w:id="354" w:name="_Toc482690615"/>
      <w:bookmarkStart w:id="355" w:name="_Toc482693311"/>
      <w:bookmarkStart w:id="356" w:name="_Toc484176739"/>
      <w:bookmarkStart w:id="357" w:name="_Toc484176762"/>
      <w:bookmarkStart w:id="358" w:name="_Toc484176785"/>
      <w:bookmarkStart w:id="359" w:name="_Toc487530221"/>
      <w:bookmarkStart w:id="360" w:name="_Toc527986006"/>
      <w:bookmarkStart w:id="361" w:name="_Toc19025635"/>
      <w:bookmarkStart w:id="362" w:name="_Toc19026117"/>
      <w:bookmarkStart w:id="363" w:name="_Toc67664011"/>
      <w:bookmarkStart w:id="364" w:name="_Toc67666912"/>
      <w:bookmarkStart w:id="365" w:name="_Toc67666934"/>
      <w:bookmarkStart w:id="366" w:name="_Toc67667050"/>
      <w:bookmarkStart w:id="367" w:name="_Toc67667210"/>
      <w:bookmarkStart w:id="368" w:name="_Toc69824708"/>
      <w:bookmarkStart w:id="369" w:name="_Toc132879408"/>
      <w:bookmarkStart w:id="370" w:name="_Toc201323522"/>
      <w:bookmarkStart w:id="371" w:name="_Toc455504151"/>
      <w:r>
        <w:t>B.1</w:t>
      </w:r>
      <w:r>
        <w:tab/>
        <w:t>First clause of the annex</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t xml:space="preserve"> </w:t>
      </w:r>
      <w:bookmarkEnd w:id="371"/>
    </w:p>
    <w:p w14:paraId="31FADD26" w14:textId="77777777" w:rsidR="00914A5A" w:rsidRDefault="001B504E">
      <w:pPr>
        <w:pStyle w:val="Heading2"/>
      </w:pPr>
      <w:bookmarkStart w:id="372" w:name="_Toc455504152"/>
      <w:bookmarkStart w:id="373" w:name="_Toc481503690"/>
      <w:bookmarkStart w:id="374" w:name="_Toc482690139"/>
      <w:bookmarkStart w:id="375" w:name="_Toc482690616"/>
      <w:bookmarkStart w:id="376" w:name="_Toc482693312"/>
      <w:bookmarkStart w:id="377" w:name="_Toc484176740"/>
      <w:bookmarkStart w:id="378" w:name="_Toc484176763"/>
      <w:bookmarkStart w:id="379" w:name="_Toc484176786"/>
      <w:bookmarkStart w:id="380" w:name="_Toc487530222"/>
      <w:bookmarkStart w:id="381" w:name="_Toc527986007"/>
      <w:bookmarkStart w:id="382" w:name="_Toc19025636"/>
      <w:bookmarkStart w:id="383" w:name="_Toc19026118"/>
      <w:bookmarkStart w:id="384" w:name="_Toc67664012"/>
      <w:bookmarkStart w:id="385" w:name="_Toc67666913"/>
      <w:bookmarkStart w:id="386" w:name="_Toc67666935"/>
      <w:bookmarkStart w:id="387" w:name="_Toc67667051"/>
      <w:bookmarkStart w:id="388" w:name="_Toc67667211"/>
      <w:bookmarkStart w:id="389" w:name="_Toc69824709"/>
      <w:bookmarkStart w:id="390" w:name="_Toc132879409"/>
      <w:bookmarkStart w:id="391" w:name="_Toc201323523"/>
      <w:r>
        <w:t>B.1.1</w:t>
      </w:r>
      <w:r>
        <w:tab/>
        <w:t>First subdivided clause of the annex</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0002D386" w14:textId="77777777" w:rsidR="00914A5A" w:rsidRDefault="00914A5A"/>
    <w:p w14:paraId="0779718F" w14:textId="77777777" w:rsidR="00914A5A" w:rsidRDefault="001B504E">
      <w:pPr>
        <w:overflowPunct/>
        <w:autoSpaceDE/>
        <w:autoSpaceDN/>
        <w:adjustRightInd/>
        <w:spacing w:after="0"/>
        <w:textAlignment w:val="auto"/>
        <w:rPr>
          <w:rFonts w:ascii="Arial" w:hAnsi="Arial"/>
          <w:sz w:val="36"/>
        </w:rPr>
      </w:pPr>
      <w:r>
        <w:br w:type="page"/>
      </w:r>
    </w:p>
    <w:p w14:paraId="59061F11" w14:textId="77777777" w:rsidR="00914A5A" w:rsidRDefault="001B504E">
      <w:pPr>
        <w:pStyle w:val="Heading8"/>
      </w:pPr>
      <w:bookmarkStart w:id="392" w:name="_Toc455504154"/>
      <w:bookmarkStart w:id="393" w:name="_Toc481503692"/>
      <w:bookmarkStart w:id="394" w:name="_Toc482690141"/>
      <w:bookmarkStart w:id="395" w:name="_Toc482690618"/>
      <w:bookmarkStart w:id="396" w:name="_Toc482693314"/>
      <w:bookmarkStart w:id="397" w:name="_Toc484176742"/>
      <w:bookmarkStart w:id="398" w:name="_Toc484176765"/>
      <w:bookmarkStart w:id="399" w:name="_Toc484176788"/>
      <w:bookmarkStart w:id="400" w:name="_Toc487530224"/>
      <w:bookmarkStart w:id="401" w:name="_Toc527986009"/>
      <w:bookmarkStart w:id="402" w:name="_Toc19025637"/>
      <w:bookmarkStart w:id="403" w:name="_Toc19026119"/>
      <w:bookmarkStart w:id="404" w:name="_Toc67664013"/>
      <w:bookmarkStart w:id="405" w:name="_Toc67666914"/>
      <w:bookmarkStart w:id="406" w:name="_Toc67666936"/>
      <w:bookmarkStart w:id="407" w:name="_Toc67667052"/>
      <w:bookmarkStart w:id="408" w:name="_Toc67667212"/>
      <w:bookmarkStart w:id="409" w:name="_Toc69824710"/>
      <w:bookmarkStart w:id="410" w:name="_Toc132879410"/>
      <w:bookmarkStart w:id="411" w:name="_Toc201323524"/>
      <w:r>
        <w:lastRenderedPageBreak/>
        <w:t>Annex (informative):</w:t>
      </w:r>
      <w:r>
        <w:br/>
        <w:t>Bibliography</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5AE2A59D" w14:textId="77777777" w:rsidR="00914A5A" w:rsidRDefault="00914A5A">
      <w:pPr>
        <w:pStyle w:val="B1"/>
      </w:pPr>
    </w:p>
    <w:p w14:paraId="43F861FC" w14:textId="77777777" w:rsidR="00914A5A" w:rsidRDefault="001B504E">
      <w:pPr>
        <w:overflowPunct/>
        <w:autoSpaceDE/>
        <w:autoSpaceDN/>
        <w:adjustRightInd/>
        <w:spacing w:after="0"/>
        <w:textAlignment w:val="auto"/>
        <w:rPr>
          <w:rFonts w:ascii="Arial" w:hAnsi="Arial"/>
          <w:sz w:val="36"/>
        </w:rPr>
      </w:pPr>
      <w:r>
        <w:br w:type="page"/>
      </w:r>
    </w:p>
    <w:p w14:paraId="2AD3D43E" w14:textId="1A155C83" w:rsidR="00914A5A" w:rsidRDefault="001B504E">
      <w:pPr>
        <w:pStyle w:val="Heading8"/>
      </w:pPr>
      <w:bookmarkStart w:id="412" w:name="_Toc455504155"/>
      <w:bookmarkStart w:id="413" w:name="_Toc481503693"/>
      <w:bookmarkStart w:id="414" w:name="_Toc482690142"/>
      <w:bookmarkStart w:id="415" w:name="_Toc482690619"/>
      <w:bookmarkStart w:id="416" w:name="_Toc482693315"/>
      <w:bookmarkStart w:id="417" w:name="_Toc484176743"/>
      <w:bookmarkStart w:id="418" w:name="_Toc484176766"/>
      <w:bookmarkStart w:id="419" w:name="_Toc484176789"/>
      <w:bookmarkStart w:id="420" w:name="_Toc487530225"/>
      <w:bookmarkStart w:id="421" w:name="_Toc527986010"/>
      <w:bookmarkStart w:id="422" w:name="_Toc19025638"/>
      <w:bookmarkStart w:id="423" w:name="_Toc19026120"/>
      <w:bookmarkStart w:id="424" w:name="_Toc67664014"/>
      <w:bookmarkStart w:id="425" w:name="_Toc67666915"/>
      <w:bookmarkStart w:id="426" w:name="_Toc67666937"/>
      <w:bookmarkStart w:id="427" w:name="_Toc67667053"/>
      <w:bookmarkStart w:id="428" w:name="_Toc67667213"/>
      <w:bookmarkStart w:id="429" w:name="_Toc69824711"/>
      <w:bookmarkStart w:id="430" w:name="_Toc132879411"/>
      <w:bookmarkStart w:id="431" w:name="_Toc201323525"/>
      <w:r>
        <w:lastRenderedPageBreak/>
        <w:t>Annex (informative):</w:t>
      </w:r>
      <w:r>
        <w:br/>
        <w:t xml:space="preserve">Change </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r w:rsidR="0018164C">
        <w:t>history</w:t>
      </w:r>
      <w:bookmarkEnd w:id="430"/>
      <w:bookmarkEnd w:id="4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914A5A" w14:paraId="7A827243" w14:textId="77777777" w:rsidTr="005B6462">
        <w:trPr>
          <w:tblHeader/>
          <w:jc w:val="center"/>
        </w:trPr>
        <w:tc>
          <w:tcPr>
            <w:tcW w:w="1566" w:type="dxa"/>
            <w:shd w:val="clear" w:color="auto" w:fill="auto"/>
            <w:vAlign w:val="center"/>
          </w:tcPr>
          <w:p w14:paraId="1B82243E" w14:textId="77777777" w:rsidR="00914A5A" w:rsidRDefault="001B504E">
            <w:pPr>
              <w:pStyle w:val="TAH"/>
            </w:pPr>
            <w:r>
              <w:t>Date</w:t>
            </w:r>
          </w:p>
        </w:tc>
        <w:tc>
          <w:tcPr>
            <w:tcW w:w="810" w:type="dxa"/>
            <w:shd w:val="clear" w:color="auto" w:fill="auto"/>
            <w:vAlign w:val="center"/>
          </w:tcPr>
          <w:p w14:paraId="6AB53091" w14:textId="77777777" w:rsidR="00914A5A" w:rsidRDefault="001B504E">
            <w:pPr>
              <w:pStyle w:val="TAH"/>
            </w:pPr>
            <w:r>
              <w:t>Version</w:t>
            </w:r>
          </w:p>
        </w:tc>
        <w:tc>
          <w:tcPr>
            <w:tcW w:w="7194" w:type="dxa"/>
            <w:shd w:val="clear" w:color="auto" w:fill="auto"/>
            <w:vAlign w:val="center"/>
          </w:tcPr>
          <w:p w14:paraId="441526E8" w14:textId="77777777" w:rsidR="00914A5A" w:rsidRDefault="001B504E">
            <w:pPr>
              <w:pStyle w:val="TAH"/>
            </w:pPr>
            <w:r>
              <w:t>Information about changes</w:t>
            </w:r>
          </w:p>
        </w:tc>
      </w:tr>
      <w:tr w:rsidR="00914A5A" w14:paraId="3936E923" w14:textId="77777777">
        <w:trPr>
          <w:jc w:val="center"/>
        </w:trPr>
        <w:tc>
          <w:tcPr>
            <w:tcW w:w="1566" w:type="dxa"/>
            <w:vAlign w:val="center"/>
          </w:tcPr>
          <w:p w14:paraId="79666853" w14:textId="77777777" w:rsidR="00914A5A" w:rsidRDefault="001B504E">
            <w:pPr>
              <w:pStyle w:val="TAL"/>
            </w:pPr>
            <w:r>
              <w:t>&lt;Month year&gt;</w:t>
            </w:r>
          </w:p>
        </w:tc>
        <w:tc>
          <w:tcPr>
            <w:tcW w:w="810" w:type="dxa"/>
            <w:vAlign w:val="center"/>
          </w:tcPr>
          <w:p w14:paraId="68BD3F3F" w14:textId="77777777" w:rsidR="00914A5A" w:rsidRDefault="001B504E">
            <w:pPr>
              <w:pStyle w:val="TAC"/>
            </w:pPr>
            <w:r>
              <w:t>&lt;#&gt;</w:t>
            </w:r>
          </w:p>
        </w:tc>
        <w:tc>
          <w:tcPr>
            <w:tcW w:w="7194" w:type="dxa"/>
            <w:vAlign w:val="center"/>
          </w:tcPr>
          <w:p w14:paraId="3F3040E8" w14:textId="77777777" w:rsidR="00914A5A" w:rsidRDefault="001B504E">
            <w:pPr>
              <w:pStyle w:val="TAL"/>
            </w:pPr>
            <w:r>
              <w:t>&lt;Changes made are listed in this cell&gt;</w:t>
            </w:r>
          </w:p>
        </w:tc>
      </w:tr>
      <w:tr w:rsidR="00914A5A" w14:paraId="7339CA3F" w14:textId="77777777">
        <w:trPr>
          <w:jc w:val="center"/>
        </w:trPr>
        <w:tc>
          <w:tcPr>
            <w:tcW w:w="1566" w:type="dxa"/>
            <w:vAlign w:val="center"/>
          </w:tcPr>
          <w:p w14:paraId="0A9AA9ED" w14:textId="77777777" w:rsidR="00914A5A" w:rsidRDefault="00914A5A">
            <w:pPr>
              <w:pStyle w:val="TAL"/>
            </w:pPr>
          </w:p>
        </w:tc>
        <w:tc>
          <w:tcPr>
            <w:tcW w:w="810" w:type="dxa"/>
            <w:vAlign w:val="center"/>
          </w:tcPr>
          <w:p w14:paraId="6A75A424" w14:textId="77777777" w:rsidR="00914A5A" w:rsidRDefault="00914A5A">
            <w:pPr>
              <w:pStyle w:val="TAC"/>
            </w:pPr>
          </w:p>
        </w:tc>
        <w:tc>
          <w:tcPr>
            <w:tcW w:w="7194" w:type="dxa"/>
            <w:vAlign w:val="center"/>
          </w:tcPr>
          <w:p w14:paraId="3E26D803" w14:textId="77777777" w:rsidR="00914A5A" w:rsidRDefault="00914A5A">
            <w:pPr>
              <w:pStyle w:val="TAL"/>
            </w:pPr>
          </w:p>
        </w:tc>
      </w:tr>
      <w:tr w:rsidR="00914A5A" w14:paraId="1A5BFC18" w14:textId="77777777">
        <w:trPr>
          <w:jc w:val="center"/>
        </w:trPr>
        <w:tc>
          <w:tcPr>
            <w:tcW w:w="1566" w:type="dxa"/>
            <w:vAlign w:val="center"/>
          </w:tcPr>
          <w:p w14:paraId="0B10C6F4" w14:textId="77777777" w:rsidR="00914A5A" w:rsidRDefault="00914A5A">
            <w:pPr>
              <w:pStyle w:val="TAL"/>
            </w:pPr>
          </w:p>
        </w:tc>
        <w:tc>
          <w:tcPr>
            <w:tcW w:w="810" w:type="dxa"/>
            <w:vAlign w:val="center"/>
          </w:tcPr>
          <w:p w14:paraId="1DAD400E" w14:textId="77777777" w:rsidR="00914A5A" w:rsidRDefault="00914A5A">
            <w:pPr>
              <w:pStyle w:val="TAC"/>
            </w:pPr>
          </w:p>
        </w:tc>
        <w:tc>
          <w:tcPr>
            <w:tcW w:w="7194" w:type="dxa"/>
            <w:vAlign w:val="center"/>
          </w:tcPr>
          <w:p w14:paraId="1A7F2285" w14:textId="77777777" w:rsidR="00914A5A" w:rsidRDefault="00914A5A">
            <w:pPr>
              <w:pStyle w:val="TAL"/>
            </w:pPr>
          </w:p>
        </w:tc>
      </w:tr>
      <w:tr w:rsidR="00914A5A" w14:paraId="291EE9E8" w14:textId="77777777">
        <w:trPr>
          <w:jc w:val="center"/>
        </w:trPr>
        <w:tc>
          <w:tcPr>
            <w:tcW w:w="1566" w:type="dxa"/>
            <w:vAlign w:val="center"/>
          </w:tcPr>
          <w:p w14:paraId="55E2EBE6" w14:textId="77777777" w:rsidR="00914A5A" w:rsidRDefault="00914A5A">
            <w:pPr>
              <w:pStyle w:val="TAL"/>
            </w:pPr>
          </w:p>
        </w:tc>
        <w:tc>
          <w:tcPr>
            <w:tcW w:w="810" w:type="dxa"/>
            <w:vAlign w:val="center"/>
          </w:tcPr>
          <w:p w14:paraId="7D80C5D2" w14:textId="77777777" w:rsidR="00914A5A" w:rsidRDefault="00914A5A">
            <w:pPr>
              <w:pStyle w:val="TAC"/>
            </w:pPr>
          </w:p>
        </w:tc>
        <w:tc>
          <w:tcPr>
            <w:tcW w:w="7194" w:type="dxa"/>
            <w:vAlign w:val="center"/>
          </w:tcPr>
          <w:p w14:paraId="5031FF60" w14:textId="77777777" w:rsidR="00914A5A" w:rsidRDefault="00914A5A">
            <w:pPr>
              <w:pStyle w:val="TAL"/>
            </w:pPr>
          </w:p>
        </w:tc>
      </w:tr>
    </w:tbl>
    <w:p w14:paraId="22002F91" w14:textId="77777777" w:rsidR="00914A5A" w:rsidRDefault="00914A5A">
      <w:pPr>
        <w:spacing w:before="120" w:after="0"/>
        <w:rPr>
          <w:rStyle w:val="Guidance"/>
          <w:i w:val="0"/>
          <w:color w:val="auto"/>
        </w:rPr>
      </w:pPr>
    </w:p>
    <w:p w14:paraId="7C2D8FAF" w14:textId="77777777" w:rsidR="00914A5A" w:rsidRDefault="001B504E">
      <w:pPr>
        <w:overflowPunct/>
        <w:autoSpaceDE/>
        <w:autoSpaceDN/>
        <w:adjustRightInd/>
        <w:spacing w:after="0"/>
        <w:textAlignment w:val="auto"/>
        <w:rPr>
          <w:rFonts w:ascii="Arial" w:hAnsi="Arial"/>
          <w:sz w:val="36"/>
        </w:rPr>
      </w:pPr>
      <w:r>
        <w:br w:type="page"/>
      </w:r>
    </w:p>
    <w:p w14:paraId="7AEE2DBF" w14:textId="77777777" w:rsidR="00914A5A" w:rsidRDefault="001B504E">
      <w:pPr>
        <w:pStyle w:val="Heading1"/>
        <w:rPr>
          <w:rStyle w:val="Guidance"/>
          <w:rFonts w:cs="Times New Roman"/>
          <w:i w:val="0"/>
          <w:color w:val="auto"/>
          <w:sz w:val="36"/>
          <w:szCs w:val="20"/>
          <w:lang w:eastAsia="en-US"/>
        </w:rPr>
      </w:pPr>
      <w:bookmarkStart w:id="432" w:name="_Toc455504156"/>
      <w:bookmarkStart w:id="433" w:name="_Toc481503694"/>
      <w:bookmarkStart w:id="434" w:name="_Toc482690143"/>
      <w:bookmarkStart w:id="435" w:name="_Toc482690620"/>
      <w:bookmarkStart w:id="436" w:name="_Toc482693316"/>
      <w:bookmarkStart w:id="437" w:name="_Toc484176744"/>
      <w:bookmarkStart w:id="438" w:name="_Toc484176767"/>
      <w:bookmarkStart w:id="439" w:name="_Toc484176790"/>
      <w:bookmarkStart w:id="440" w:name="_Toc487530226"/>
      <w:bookmarkStart w:id="441" w:name="_Toc527986011"/>
      <w:bookmarkStart w:id="442" w:name="_Toc19025639"/>
      <w:bookmarkStart w:id="443" w:name="_Toc19026121"/>
      <w:bookmarkStart w:id="444" w:name="_Toc67664015"/>
      <w:bookmarkStart w:id="445" w:name="_Toc67666916"/>
      <w:bookmarkStart w:id="446" w:name="_Toc67666938"/>
      <w:bookmarkStart w:id="447" w:name="_Toc67667054"/>
      <w:bookmarkStart w:id="448" w:name="_Toc67667214"/>
      <w:bookmarkStart w:id="449" w:name="_Toc69824712"/>
      <w:bookmarkStart w:id="450" w:name="_Toc132879412"/>
      <w:bookmarkStart w:id="451" w:name="_Toc201323526"/>
      <w:r>
        <w:lastRenderedPageBreak/>
        <w:t>History</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0E6C78" w:rsidRPr="00CE6158" w14:paraId="6917FD7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1AFF8AE" w14:textId="77777777" w:rsidR="000E6C78" w:rsidRPr="00CE6158" w:rsidRDefault="000E6C78"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56E3E74D" w14:textId="77777777" w:rsidR="000E6C78" w:rsidRPr="00CE6158" w:rsidRDefault="000E6C78"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002D68BE" w14:textId="77777777" w:rsidR="000E6C78" w:rsidRPr="00CE6158" w:rsidRDefault="000E6C78" w:rsidP="00011917">
            <w:pPr>
              <w:pStyle w:val="FP"/>
              <w:tabs>
                <w:tab w:val="left" w:pos="3118"/>
              </w:tabs>
              <w:spacing w:before="80" w:after="80"/>
              <w:ind w:left="57"/>
              <w:jc w:val="center"/>
              <w:rPr>
                <w:b/>
              </w:rPr>
            </w:pPr>
            <w:r w:rsidRPr="00CE6158">
              <w:rPr>
                <w:b/>
              </w:rPr>
              <w:t>Status</w:t>
            </w:r>
          </w:p>
        </w:tc>
      </w:tr>
      <w:tr w:rsidR="000E6C78" w:rsidRPr="00CE6158" w14:paraId="3076CA7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586494A7" w14:textId="77777777" w:rsidR="000E6C78" w:rsidRPr="00CE6158" w:rsidRDefault="000E6C78"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25A7B6A4" w14:textId="77777777" w:rsidR="000E6C78" w:rsidRPr="00CE6158" w:rsidRDefault="000E6C78"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2E16819A" w14:textId="77777777" w:rsidR="000E6C78" w:rsidRPr="00CE6158" w:rsidRDefault="000E6C78" w:rsidP="00011917">
            <w:pPr>
              <w:pStyle w:val="FP"/>
              <w:tabs>
                <w:tab w:val="left" w:pos="3118"/>
              </w:tabs>
              <w:spacing w:before="80" w:after="80"/>
              <w:ind w:left="57"/>
            </w:pPr>
            <w:r w:rsidRPr="002F41AB">
              <w:t>&lt;Milestone&gt;</w:t>
            </w:r>
          </w:p>
        </w:tc>
      </w:tr>
      <w:tr w:rsidR="000E6C78" w:rsidRPr="00CE6158" w14:paraId="78035E5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5842D335" w14:textId="77777777" w:rsidR="000E6C78" w:rsidRPr="00CE6158" w:rsidRDefault="000E6C78"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6AD8221" w14:textId="77777777" w:rsidR="000E6C78" w:rsidRPr="00CE6158" w:rsidRDefault="000E6C78"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965F8B8" w14:textId="77777777" w:rsidR="000E6C78" w:rsidRPr="00CE6158" w:rsidRDefault="000E6C78" w:rsidP="00011917">
            <w:pPr>
              <w:pStyle w:val="FP"/>
              <w:tabs>
                <w:tab w:val="left" w:pos="3261"/>
                <w:tab w:val="left" w:pos="4395"/>
              </w:tabs>
              <w:spacing w:before="80" w:after="80"/>
              <w:ind w:left="57"/>
            </w:pPr>
          </w:p>
        </w:tc>
      </w:tr>
      <w:tr w:rsidR="000E6C78" w:rsidRPr="00CE6158" w14:paraId="75D4216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4464176" w14:textId="77777777" w:rsidR="000E6C78" w:rsidRPr="00CE6158" w:rsidRDefault="000E6C78"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64A2569" w14:textId="77777777" w:rsidR="000E6C78" w:rsidRPr="00CE6158" w:rsidRDefault="000E6C78"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589E2F1" w14:textId="77777777" w:rsidR="000E6C78" w:rsidRPr="00CE6158" w:rsidRDefault="000E6C78" w:rsidP="00011917">
            <w:pPr>
              <w:pStyle w:val="FP"/>
              <w:tabs>
                <w:tab w:val="left" w:pos="3261"/>
                <w:tab w:val="left" w:pos="4395"/>
              </w:tabs>
              <w:spacing w:before="80" w:after="80"/>
              <w:ind w:left="57"/>
            </w:pPr>
          </w:p>
        </w:tc>
      </w:tr>
      <w:tr w:rsidR="000E6C78" w:rsidRPr="00CE6158" w14:paraId="6E69C64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6131F52" w14:textId="77777777" w:rsidR="000E6C78" w:rsidRPr="00CE6158" w:rsidRDefault="000E6C78"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6A58CFF" w14:textId="77777777" w:rsidR="000E6C78" w:rsidRPr="00CE6158" w:rsidRDefault="000E6C78"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81EBDF3" w14:textId="77777777" w:rsidR="000E6C78" w:rsidRPr="00CE6158" w:rsidRDefault="000E6C78" w:rsidP="00011917">
            <w:pPr>
              <w:pStyle w:val="FP"/>
              <w:tabs>
                <w:tab w:val="left" w:pos="3261"/>
                <w:tab w:val="left" w:pos="4395"/>
              </w:tabs>
              <w:spacing w:before="80" w:after="80"/>
              <w:ind w:left="57"/>
            </w:pPr>
          </w:p>
        </w:tc>
      </w:tr>
      <w:tr w:rsidR="000E6C78" w:rsidRPr="00CE6158" w14:paraId="7C850CEB"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AE96C8F" w14:textId="77777777" w:rsidR="000E6C78" w:rsidRPr="00CE6158" w:rsidRDefault="000E6C78"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7F69C11" w14:textId="77777777" w:rsidR="000E6C78" w:rsidRPr="00CE6158" w:rsidRDefault="000E6C78"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ACE043A" w14:textId="77777777" w:rsidR="000E6C78" w:rsidRPr="00CE6158" w:rsidRDefault="000E6C78" w:rsidP="00011917">
            <w:pPr>
              <w:pStyle w:val="FP"/>
              <w:tabs>
                <w:tab w:val="left" w:pos="3261"/>
                <w:tab w:val="left" w:pos="4395"/>
              </w:tabs>
              <w:spacing w:before="80" w:after="80"/>
              <w:ind w:left="57"/>
            </w:pPr>
          </w:p>
        </w:tc>
      </w:tr>
    </w:tbl>
    <w:p w14:paraId="431F5998" w14:textId="77777777" w:rsidR="00914A5A" w:rsidRDefault="00914A5A"/>
    <w:p w14:paraId="24BCE32E" w14:textId="61FA1004" w:rsidR="00914A5A" w:rsidRPr="005B6462" w:rsidRDefault="001B504E">
      <w:pPr>
        <w:rPr>
          <w:rFonts w:ascii="Arial" w:hAnsi="Arial" w:cs="Arial"/>
          <w:i/>
          <w:color w:val="0000FF"/>
          <w:sz w:val="18"/>
          <w:szCs w:val="18"/>
        </w:rPr>
      </w:pPr>
      <w:r w:rsidRPr="005B6462">
        <w:rPr>
          <w:rFonts w:ascii="Arial" w:hAnsi="Arial" w:cs="Arial"/>
          <w:i/>
          <w:color w:val="0000FF"/>
          <w:sz w:val="18"/>
          <w:szCs w:val="18"/>
        </w:rPr>
        <w:t xml:space="preserve">Latest changes made on </w:t>
      </w:r>
      <w:r w:rsidR="000E6C78" w:rsidRPr="005B6462">
        <w:rPr>
          <w:rFonts w:ascii="Arial" w:hAnsi="Arial" w:cs="Arial"/>
          <w:i/>
          <w:color w:val="0000FF"/>
          <w:sz w:val="18"/>
          <w:szCs w:val="18"/>
        </w:rPr>
        <w:t>202</w:t>
      </w:r>
      <w:r w:rsidR="000E6C78">
        <w:rPr>
          <w:rFonts w:ascii="Arial" w:hAnsi="Arial" w:cs="Arial"/>
          <w:i/>
          <w:color w:val="0000FF"/>
          <w:sz w:val="18"/>
          <w:szCs w:val="18"/>
        </w:rPr>
        <w:t>6</w:t>
      </w:r>
      <w:r w:rsidRPr="005B6462">
        <w:rPr>
          <w:rFonts w:ascii="Arial" w:hAnsi="Arial" w:cs="Arial"/>
          <w:i/>
          <w:color w:val="0000FF"/>
          <w:sz w:val="18"/>
          <w:szCs w:val="18"/>
        </w:rPr>
        <w:t>-</w:t>
      </w:r>
      <w:r w:rsidR="000E6C78" w:rsidRPr="005B6462">
        <w:rPr>
          <w:rFonts w:ascii="Arial" w:hAnsi="Arial" w:cs="Arial"/>
          <w:i/>
          <w:color w:val="0000FF"/>
          <w:sz w:val="18"/>
          <w:szCs w:val="18"/>
        </w:rPr>
        <w:t>0</w:t>
      </w:r>
      <w:r w:rsidR="000E6C78">
        <w:rPr>
          <w:rFonts w:ascii="Arial" w:hAnsi="Arial" w:cs="Arial"/>
          <w:i/>
          <w:color w:val="0000FF"/>
          <w:sz w:val="18"/>
          <w:szCs w:val="18"/>
        </w:rPr>
        <w:t>4</w:t>
      </w:r>
      <w:r w:rsidRPr="005B6462">
        <w:rPr>
          <w:rFonts w:ascii="Arial" w:hAnsi="Arial" w:cs="Arial"/>
          <w:i/>
          <w:color w:val="0000FF"/>
          <w:sz w:val="18"/>
          <w:szCs w:val="18"/>
        </w:rPr>
        <w:t>-</w:t>
      </w:r>
      <w:r w:rsidR="000E6C78">
        <w:rPr>
          <w:rFonts w:ascii="Arial" w:hAnsi="Arial" w:cs="Arial"/>
          <w:i/>
          <w:color w:val="0000FF"/>
          <w:sz w:val="18"/>
          <w:szCs w:val="18"/>
        </w:rPr>
        <w:t>24</w:t>
      </w:r>
    </w:p>
    <w:sectPr w:rsidR="00914A5A" w:rsidRPr="005B6462">
      <w:headerReference w:type="default" r:id="rId19"/>
      <w:footerReference w:type="default" r:id="rId20"/>
      <w:footnotePr>
        <w:numRestart w:val="eachSect"/>
      </w:footnotePr>
      <w:pgSz w:w="11907" w:h="16840"/>
      <w:pgMar w:top="1418" w:right="1134" w:bottom="1134" w:left="1134" w:header="68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696F" w14:textId="77777777" w:rsidR="00914A5A" w:rsidRDefault="001B504E">
      <w:r>
        <w:separator/>
      </w:r>
    </w:p>
  </w:endnote>
  <w:endnote w:type="continuationSeparator" w:id="0">
    <w:p w14:paraId="6BC902B5" w14:textId="77777777" w:rsidR="00914A5A" w:rsidRDefault="001B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5408" w14:textId="77777777" w:rsidR="00914A5A" w:rsidRDefault="00914A5A">
    <w:pPr>
      <w:pStyle w:val="Footer"/>
    </w:pPr>
  </w:p>
  <w:p w14:paraId="01328EE0" w14:textId="77777777" w:rsidR="00914A5A" w:rsidRDefault="00914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3E39" w14:textId="77777777" w:rsidR="00914A5A" w:rsidRDefault="001B504E">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0FB5" w14:textId="77777777" w:rsidR="00914A5A" w:rsidRDefault="001B504E">
      <w:r>
        <w:separator/>
      </w:r>
    </w:p>
  </w:footnote>
  <w:footnote w:type="continuationSeparator" w:id="0">
    <w:p w14:paraId="7157CEDE" w14:textId="77777777" w:rsidR="00914A5A" w:rsidRDefault="001B5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D7F2" w14:textId="77777777" w:rsidR="00914A5A" w:rsidRDefault="001B504E">
    <w:pPr>
      <w:pStyle w:val="Header"/>
    </w:pPr>
    <w:r>
      <w:rPr>
        <w:lang w:eastAsia="en-GB"/>
      </w:rPr>
      <w:drawing>
        <wp:anchor distT="0" distB="0" distL="114300" distR="114300" simplePos="0" relativeHeight="251657728" behindDoc="1" locked="0" layoutInCell="1" allowOverlap="1" wp14:anchorId="615F3E26" wp14:editId="1DE03324">
          <wp:simplePos x="0" y="0"/>
          <wp:positionH relativeFrom="column">
            <wp:posOffset>-100965</wp:posOffset>
          </wp:positionH>
          <wp:positionV relativeFrom="paragraph">
            <wp:posOffset>998220</wp:posOffset>
          </wp:positionV>
          <wp:extent cx="6607810" cy="2876550"/>
          <wp:effectExtent l="0" t="0" r="2540" b="0"/>
          <wp:wrapNone/>
          <wp:docPr id="3" name="Picture 3"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DE94" w14:textId="37C05646" w:rsidR="00914A5A" w:rsidRDefault="001B504E">
    <w:pPr>
      <w:pStyle w:val="Header"/>
      <w:framePr w:wrap="auto" w:vAnchor="text" w:hAnchor="margin" w:xAlign="right" w:y="1"/>
    </w:pPr>
    <w:r>
      <w:fldChar w:fldCharType="begin"/>
    </w:r>
    <w:r>
      <w:instrText xml:space="preserve">styleref ZA </w:instrText>
    </w:r>
    <w:r>
      <w:fldChar w:fldCharType="separate"/>
    </w:r>
    <w:r w:rsidR="00FA29A9">
      <w:t>ETSI GS LLL-LLL DDD Vm.t.e (yyyy-mm)</w:t>
    </w:r>
    <w:r>
      <w:fldChar w:fldCharType="end"/>
    </w:r>
  </w:p>
  <w:p w14:paraId="4C387DC3" w14:textId="77777777" w:rsidR="00914A5A" w:rsidRDefault="001B504E">
    <w:pPr>
      <w:pStyle w:val="Header"/>
      <w:framePr w:wrap="auto" w:vAnchor="text" w:hAnchor="margin" w:xAlign="center" w:y="1"/>
    </w:pPr>
    <w:r>
      <w:fldChar w:fldCharType="begin"/>
    </w:r>
    <w:r>
      <w:instrText xml:space="preserve">page </w:instrText>
    </w:r>
    <w:r>
      <w:fldChar w:fldCharType="separate"/>
    </w:r>
    <w:r>
      <w:t>12</w:t>
    </w:r>
    <w:r>
      <w:fldChar w:fldCharType="end"/>
    </w:r>
  </w:p>
  <w:p w14:paraId="2E3D878E" w14:textId="77777777" w:rsidR="00914A5A" w:rsidRDefault="001B504E">
    <w:pPr>
      <w:pStyle w:val="Header"/>
      <w:framePr w:wrap="auto" w:vAnchor="text" w:hAnchor="margin" w:y="1"/>
    </w:pPr>
    <w:r>
      <w:t>Release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91465643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071349734">
    <w:abstractNumId w:val="19"/>
  </w:num>
  <w:num w:numId="3" w16cid:durableId="1812208719">
    <w:abstractNumId w:val="35"/>
  </w:num>
  <w:num w:numId="4" w16cid:durableId="897782696">
    <w:abstractNumId w:val="14"/>
  </w:num>
  <w:num w:numId="5" w16cid:durableId="90783572">
    <w:abstractNumId w:val="21"/>
  </w:num>
  <w:num w:numId="6" w16cid:durableId="474226624">
    <w:abstractNumId w:val="29"/>
  </w:num>
  <w:num w:numId="7" w16cid:durableId="632639655">
    <w:abstractNumId w:val="10"/>
    <w:lvlOverride w:ilvl="0">
      <w:lvl w:ilvl="0">
        <w:numFmt w:val="bullet"/>
        <w:lvlText w:val=""/>
        <w:legacy w:legacy="1" w:legacySpace="0" w:legacyIndent="0"/>
        <w:lvlJc w:val="left"/>
        <w:rPr>
          <w:rFonts w:ascii="Symbol" w:hAnsi="Symbol" w:hint="default"/>
        </w:rPr>
      </w:lvl>
    </w:lvlOverride>
  </w:num>
  <w:num w:numId="8" w16cid:durableId="2024473105">
    <w:abstractNumId w:val="2"/>
  </w:num>
  <w:num w:numId="9" w16cid:durableId="1407876757">
    <w:abstractNumId w:val="1"/>
  </w:num>
  <w:num w:numId="10" w16cid:durableId="59598575">
    <w:abstractNumId w:val="0"/>
  </w:num>
  <w:num w:numId="11" w16cid:durableId="1957518103">
    <w:abstractNumId w:val="28"/>
  </w:num>
  <w:num w:numId="12" w16cid:durableId="2077900871">
    <w:abstractNumId w:val="24"/>
  </w:num>
  <w:num w:numId="13" w16cid:durableId="1186211496">
    <w:abstractNumId w:val="23"/>
  </w:num>
  <w:num w:numId="14" w16cid:durableId="49060374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6630307">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8309710">
    <w:abstractNumId w:val="9"/>
  </w:num>
  <w:num w:numId="17" w16cid:durableId="808783224">
    <w:abstractNumId w:val="7"/>
  </w:num>
  <w:num w:numId="18" w16cid:durableId="288321019">
    <w:abstractNumId w:val="6"/>
  </w:num>
  <w:num w:numId="19" w16cid:durableId="655307711">
    <w:abstractNumId w:val="5"/>
  </w:num>
  <w:num w:numId="20" w16cid:durableId="967317872">
    <w:abstractNumId w:val="4"/>
  </w:num>
  <w:num w:numId="21" w16cid:durableId="674847998">
    <w:abstractNumId w:val="8"/>
  </w:num>
  <w:num w:numId="22" w16cid:durableId="1630235121">
    <w:abstractNumId w:val="3"/>
  </w:num>
  <w:num w:numId="23" w16cid:durableId="2135829913">
    <w:abstractNumId w:val="18"/>
  </w:num>
  <w:num w:numId="24" w16cid:durableId="1661613284">
    <w:abstractNumId w:val="31"/>
  </w:num>
  <w:num w:numId="25" w16cid:durableId="1251502703">
    <w:abstractNumId w:val="26"/>
  </w:num>
  <w:num w:numId="26" w16cid:durableId="1939555871">
    <w:abstractNumId w:val="30"/>
  </w:num>
  <w:num w:numId="27" w16cid:durableId="1956594939">
    <w:abstractNumId w:val="17"/>
  </w:num>
  <w:num w:numId="28" w16cid:durableId="869143650">
    <w:abstractNumId w:val="13"/>
  </w:num>
  <w:num w:numId="29" w16cid:durableId="1384480212">
    <w:abstractNumId w:val="15"/>
  </w:num>
  <w:num w:numId="30" w16cid:durableId="1099108341">
    <w:abstractNumId w:val="27"/>
  </w:num>
  <w:num w:numId="31" w16cid:durableId="96146605">
    <w:abstractNumId w:val="33"/>
  </w:num>
  <w:num w:numId="32" w16cid:durableId="992835796">
    <w:abstractNumId w:val="22"/>
  </w:num>
  <w:num w:numId="33" w16cid:durableId="1767773728">
    <w:abstractNumId w:val="12"/>
  </w:num>
  <w:num w:numId="34" w16cid:durableId="1961183641">
    <w:abstractNumId w:val="25"/>
  </w:num>
  <w:num w:numId="35" w16cid:durableId="1718821560">
    <w:abstractNumId w:val="16"/>
  </w:num>
  <w:num w:numId="36" w16cid:durableId="1130900020">
    <w:abstractNumId w:val="20"/>
  </w:num>
  <w:num w:numId="37" w16cid:durableId="409546578">
    <w:abstractNumId w:val="32"/>
  </w:num>
  <w:num w:numId="38" w16cid:durableId="1601571033">
    <w:abstractNumId w:val="11"/>
  </w:num>
  <w:num w:numId="39" w16cid:durableId="1599870643">
    <w:abstractNumId w:val="34"/>
  </w:num>
  <w:num w:numId="40" w16cid:durableId="10786684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126977"/>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A5A"/>
    <w:rsid w:val="000E6C78"/>
    <w:rsid w:val="000F4D64"/>
    <w:rsid w:val="00112FDB"/>
    <w:rsid w:val="0018164C"/>
    <w:rsid w:val="001B504E"/>
    <w:rsid w:val="0028368D"/>
    <w:rsid w:val="0036571D"/>
    <w:rsid w:val="003D3EEE"/>
    <w:rsid w:val="00435A7B"/>
    <w:rsid w:val="004B7CF2"/>
    <w:rsid w:val="004F3452"/>
    <w:rsid w:val="004F73D1"/>
    <w:rsid w:val="005839A6"/>
    <w:rsid w:val="005A5C74"/>
    <w:rsid w:val="005B6462"/>
    <w:rsid w:val="00637D19"/>
    <w:rsid w:val="0068410C"/>
    <w:rsid w:val="006E1A84"/>
    <w:rsid w:val="006E1CAE"/>
    <w:rsid w:val="007441A2"/>
    <w:rsid w:val="00794BB8"/>
    <w:rsid w:val="00830769"/>
    <w:rsid w:val="00893D08"/>
    <w:rsid w:val="00914A5A"/>
    <w:rsid w:val="00916F23"/>
    <w:rsid w:val="009810A6"/>
    <w:rsid w:val="009D2F78"/>
    <w:rsid w:val="00A04ED6"/>
    <w:rsid w:val="00A619B5"/>
    <w:rsid w:val="00B06DAB"/>
    <w:rsid w:val="00C5557D"/>
    <w:rsid w:val="00C7389C"/>
    <w:rsid w:val="00C97524"/>
    <w:rsid w:val="00D1543E"/>
    <w:rsid w:val="00DA16B6"/>
    <w:rsid w:val="00DA5118"/>
    <w:rsid w:val="00DA54B7"/>
    <w:rsid w:val="00E71BC6"/>
    <w:rsid w:val="00E7352E"/>
    <w:rsid w:val="00E82CE2"/>
    <w:rsid w:val="00F105B8"/>
    <w:rsid w:val="00FA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6977"/>
    <o:shapelayout v:ext="edit">
      <o:idmap v:ext="edit" data="1"/>
    </o:shapelayout>
  </w:shapeDefaults>
  <w:decimalSymbol w:val=","/>
  <w:listSeparator w:val=";"/>
  <w14:docId w14:val="27D71D8E"/>
  <w15:docId w15:val="{0EA3F6D7-41F6-4FFB-A83B-5E43F375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qFormat/>
    <w:pPr>
      <w:spacing w:before="120"/>
      <w:outlineLvl w:val="2"/>
    </w:pPr>
    <w:rPr>
      <w:sz w:val="28"/>
    </w:rPr>
  </w:style>
  <w:style w:type="paragraph" w:styleId="Heading4">
    <w:name w:val="heading 4"/>
    <w:basedOn w:val="Heading3"/>
    <w:next w:val="Normal"/>
    <w:qFormat/>
    <w:pPr>
      <w:ind w:left="1418" w:hanging="1418"/>
      <w:outlineLvl w:val="3"/>
    </w:pPr>
    <w:rPr>
      <w:sz w:val="24"/>
    </w:rPr>
  </w:style>
  <w:style w:type="paragraph" w:styleId="Heading5">
    <w:name w:val="heading 5"/>
    <w:basedOn w:val="Heading4"/>
    <w:next w:val="Normal"/>
    <w:qFormat/>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link w:val="HeaderChar"/>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pPr>
      <w:ind w:left="1134" w:hanging="1134"/>
    </w:pPr>
  </w:style>
  <w:style w:type="paragraph" w:styleId="TOC2">
    <w:name w:val="toc 2"/>
    <w:basedOn w:val="TOC1"/>
    <w:uiPriority w:val="39"/>
    <w:pPr>
      <w:spacing w:before="0"/>
      <w:ind w:left="851" w:hanging="851"/>
    </w:pPr>
    <w:rPr>
      <w:sz w:val="20"/>
    </w:rPr>
  </w:style>
  <w:style w:type="paragraph" w:styleId="Index1">
    <w:name w:val="index 1"/>
    <w:basedOn w:val="Normal"/>
    <w:semiHidden/>
    <w:pPr>
      <w:keepLines/>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basedOn w:val="DefaultParagraphFont"/>
    <w:semiHidden/>
    <w:rPr>
      <w:b/>
      <w:position w:val="6"/>
      <w:sz w:val="16"/>
    </w:rPr>
  </w:style>
  <w:style w:type="paragraph" w:styleId="FootnoteText">
    <w:name w:val="footnote text"/>
    <w:basedOn w:val="Normal"/>
    <w:semiHidden/>
    <w:pPr>
      <w:keepLines/>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pPr>
      <w:jc w:val="right"/>
    </w:pPr>
  </w:style>
  <w:style w:type="paragraph" w:customStyle="1" w:styleId="TAL">
    <w:name w:val="TAL"/>
    <w:basedOn w:val="Normal"/>
    <w:pPr>
      <w:keepNext/>
      <w:keepLines/>
      <w:spacing w:after="0"/>
    </w:pPr>
    <w:rPr>
      <w:rFonts w:ascii="Arial" w:hAnsi="Arial"/>
      <w:sz w:val="18"/>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0">
    <w:name w:val="B1"/>
    <w:basedOn w:val="List"/>
    <w:pPr>
      <w:ind w:left="738" w:hanging="454"/>
    </w:pPr>
  </w:style>
  <w:style w:type="paragraph" w:styleId="TOC6">
    <w:name w:val="toc 6"/>
    <w:basedOn w:val="TOC5"/>
    <w:next w:val="Normal"/>
    <w:semiHidden/>
    <w:pPr>
      <w:ind w:left="1985" w:hanging="1985"/>
    </w:pPr>
  </w:style>
  <w:style w:type="paragraph" w:styleId="TOC7">
    <w:name w:val="toc 7"/>
    <w:basedOn w:val="TOC6"/>
    <w:next w:val="Normal"/>
    <w:semiHidden/>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basedOn w:val="NO"/>
    <w:rPr>
      <w:color w:val="FF0000"/>
    </w:rPr>
  </w:style>
  <w:style w:type="paragraph" w:customStyle="1" w:styleId="TH">
    <w:name w:val="TH"/>
    <w:basedOn w:val="FL"/>
    <w:next w:val="FL"/>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pPr>
      <w:keepNext w:val="0"/>
      <w:spacing w:before="0" w:after="240"/>
    </w:p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0">
    <w:name w:val="B2"/>
    <w:basedOn w:val="List2"/>
    <w:pPr>
      <w:ind w:left="1191" w:hanging="454"/>
    </w:pPr>
  </w:style>
  <w:style w:type="paragraph" w:customStyle="1" w:styleId="B30">
    <w:name w:val="B3"/>
    <w:basedOn w:val="List3"/>
    <w:pPr>
      <w:ind w:left="1645" w:hanging="454"/>
    </w:pPr>
  </w:style>
  <w:style w:type="paragraph" w:customStyle="1" w:styleId="B4">
    <w:name w:val="B4"/>
    <w:basedOn w:val="List4"/>
    <w:pPr>
      <w:ind w:left="2098" w:hanging="454"/>
    </w:pPr>
  </w:style>
  <w:style w:type="paragraph" w:customStyle="1" w:styleId="B5">
    <w:name w:val="B5"/>
    <w:basedOn w:val="List5"/>
    <w:pPr>
      <w:ind w:left="2552" w:hanging="45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Pr>
      <w:rFonts w:ascii="Arial" w:hAnsi="Arial" w:cs="Arial"/>
      <w:i/>
      <w:color w:val="76923C"/>
      <w:sz w:val="18"/>
      <w:szCs w:val="18"/>
      <w:lang w:eastAsia="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pPr>
      <w:numPr>
        <w:numId w:val="4"/>
      </w:numPr>
      <w:tabs>
        <w:tab w:val="left" w:pos="1134"/>
      </w:tabs>
    </w:pPr>
  </w:style>
  <w:style w:type="paragraph" w:customStyle="1" w:styleId="B1">
    <w:name w:val="B1+"/>
    <w:basedOn w:val="B10"/>
    <w:pPr>
      <w:numPr>
        <w:numId w:val="2"/>
      </w:numPr>
    </w:pPr>
  </w:style>
  <w:style w:type="paragraph" w:customStyle="1" w:styleId="B2">
    <w:name w:val="B2+"/>
    <w:basedOn w:val="B20"/>
    <w:pPr>
      <w:numPr>
        <w:numId w:val="3"/>
      </w:numPr>
    </w:pPr>
  </w:style>
  <w:style w:type="paragraph" w:customStyle="1" w:styleId="BL">
    <w:name w:val="BL"/>
    <w:basedOn w:val="Normal"/>
    <w:pPr>
      <w:numPr>
        <w:numId w:val="6"/>
      </w:numPr>
      <w:tabs>
        <w:tab w:val="left" w:pos="851"/>
      </w:tabs>
    </w:pPr>
  </w:style>
  <w:style w:type="paragraph" w:customStyle="1" w:styleId="BN">
    <w:name w:val="BN"/>
    <w:basedOn w:val="Normal"/>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pPr>
      <w:keepNext/>
      <w:keepLines/>
      <w:spacing w:after="0"/>
      <w:jc w:val="both"/>
    </w:pPr>
    <w:rPr>
      <w:rFonts w:ascii="Arial" w:hAnsi="Arial"/>
      <w:sz w:val="18"/>
    </w:rPr>
  </w:style>
  <w:style w:type="paragraph" w:customStyle="1" w:styleId="FL">
    <w:name w:val="FL"/>
    <w:basedOn w:val="Normal"/>
    <w:pPr>
      <w:keepNext/>
      <w:keepLines/>
      <w:spacing w:before="60"/>
      <w:jc w:val="center"/>
    </w:pPr>
    <w:rPr>
      <w:rFonts w:ascii="Arial" w:hAnsi="Arial"/>
      <w:b/>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Revision">
    <w:name w:val="Revision"/>
    <w:hidden/>
    <w:uiPriority w:val="99"/>
    <w:semiHidden/>
    <w:rPr>
      <w:lang w:eastAsia="en-US"/>
    </w:rPr>
  </w:style>
  <w:style w:type="character" w:customStyle="1" w:styleId="FooterChar">
    <w:name w:val="Footer Char"/>
    <w:link w:val="Footer"/>
    <w:rPr>
      <w:rFonts w:ascii="Arial" w:hAnsi="Arial"/>
      <w:b/>
      <w:i/>
      <w:noProof/>
      <w:sz w:val="18"/>
      <w:lang w:eastAsia="en-US"/>
    </w:rPr>
  </w:style>
  <w:style w:type="character" w:customStyle="1" w:styleId="Heading2Char">
    <w:name w:val="Heading 2 Char"/>
    <w:link w:val="Heading2"/>
    <w:rPr>
      <w:rFonts w:ascii="Arial" w:hAnsi="Arial"/>
      <w:sz w:val="32"/>
      <w:lang w:eastAsia="en-US"/>
    </w:rPr>
  </w:style>
  <w:style w:type="character" w:customStyle="1" w:styleId="Heading8Char">
    <w:name w:val="Heading 8 Char"/>
    <w:link w:val="Heading8"/>
    <w:rPr>
      <w:rFonts w:ascii="Arial" w:hAnsi="Arial"/>
      <w:sz w:val="36"/>
      <w:lang w:eastAsia="en-US"/>
    </w:rPr>
  </w:style>
  <w:style w:type="character" w:customStyle="1" w:styleId="Heading1Char">
    <w:name w:val="Heading 1 Char"/>
    <w:link w:val="Heading1"/>
    <w:rPr>
      <w:rFonts w:ascii="Arial" w:hAnsi="Arial"/>
      <w:sz w:val="36"/>
      <w:lang w:eastAsia="en-US"/>
    </w:rPr>
  </w:style>
  <w:style w:type="character" w:customStyle="1" w:styleId="HeaderChar">
    <w:name w:val="Header Char"/>
    <w:link w:val="Header"/>
    <w:rPr>
      <w:rFonts w:ascii="Arial" w:hAnsi="Arial"/>
      <w:b/>
      <w:noProof/>
      <w:sz w:val="18"/>
      <w:lang w:eastAsia="en-US"/>
    </w:rPr>
  </w:style>
  <w:style w:type="character" w:customStyle="1" w:styleId="NOChar">
    <w:name w:val="NO Char"/>
    <w:link w:val="NO"/>
    <w:rPr>
      <w:lang w:eastAsia="en-US"/>
    </w:rPr>
  </w:style>
  <w:style w:type="paragraph" w:customStyle="1" w:styleId="TB1">
    <w:name w:val="TB1"/>
    <w:basedOn w:val="Normal"/>
    <w:qFormat/>
    <w:pPr>
      <w:keepNext/>
      <w:keepLines/>
      <w:numPr>
        <w:numId w:val="39"/>
      </w:numPr>
      <w:tabs>
        <w:tab w:val="left" w:pos="720"/>
      </w:tabs>
      <w:spacing w:after="0"/>
      <w:ind w:left="737" w:hanging="380"/>
    </w:pPr>
    <w:rPr>
      <w:rFonts w:ascii="Arial" w:hAnsi="Arial"/>
      <w:sz w:val="18"/>
    </w:rPr>
  </w:style>
  <w:style w:type="paragraph" w:customStyle="1" w:styleId="TB2">
    <w:name w:val="TB2"/>
    <w:basedOn w:val="Normal"/>
    <w:qFormat/>
    <w:pPr>
      <w:keepNext/>
      <w:keepLines/>
      <w:numPr>
        <w:numId w:val="40"/>
      </w:numPr>
      <w:tabs>
        <w:tab w:val="left" w:pos="1109"/>
      </w:tabs>
      <w:spacing w:after="0"/>
      <w:ind w:left="1100" w:hanging="380"/>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6415">
      <w:bodyDiv w:val="1"/>
      <w:marLeft w:val="0"/>
      <w:marRight w:val="0"/>
      <w:marTop w:val="0"/>
      <w:marBottom w:val="0"/>
      <w:divBdr>
        <w:top w:val="none" w:sz="0" w:space="0" w:color="auto"/>
        <w:left w:val="none" w:sz="0" w:space="0" w:color="auto"/>
        <w:bottom w:val="none" w:sz="0" w:space="0" w:color="auto"/>
        <w:right w:val="none" w:sz="0" w:space="0" w:color="auto"/>
      </w:divBdr>
    </w:div>
    <w:div w:id="547646128">
      <w:bodyDiv w:val="1"/>
      <w:marLeft w:val="0"/>
      <w:marRight w:val="0"/>
      <w:marTop w:val="0"/>
      <w:marBottom w:val="0"/>
      <w:divBdr>
        <w:top w:val="none" w:sz="0" w:space="0" w:color="auto"/>
        <w:left w:val="none" w:sz="0" w:space="0" w:color="auto"/>
        <w:bottom w:val="none" w:sz="0" w:space="0" w:color="auto"/>
        <w:right w:val="none" w:sz="0" w:space="0" w:color="auto"/>
      </w:divBdr>
    </w:div>
    <w:div w:id="835417621">
      <w:bodyDiv w:val="1"/>
      <w:marLeft w:val="0"/>
      <w:marRight w:val="0"/>
      <w:marTop w:val="0"/>
      <w:marBottom w:val="0"/>
      <w:divBdr>
        <w:top w:val="none" w:sz="0" w:space="0" w:color="auto"/>
        <w:left w:val="none" w:sz="0" w:space="0" w:color="auto"/>
        <w:bottom w:val="none" w:sz="0" w:space="0" w:color="auto"/>
        <w:right w:val="none" w:sz="0" w:space="0" w:color="auto"/>
      </w:divBdr>
    </w:div>
    <w:div w:id="1360476009">
      <w:bodyDiv w:val="1"/>
      <w:marLeft w:val="0"/>
      <w:marRight w:val="0"/>
      <w:marTop w:val="0"/>
      <w:marBottom w:val="0"/>
      <w:divBdr>
        <w:top w:val="none" w:sz="0" w:space="0" w:color="auto"/>
        <w:left w:val="none" w:sz="0" w:space="0" w:color="auto"/>
        <w:bottom w:val="none" w:sz="0" w:space="0" w:color="auto"/>
        <w:right w:val="none" w:sz="0" w:space="0" w:color="auto"/>
      </w:divBdr>
    </w:div>
    <w:div w:id="1436289733">
      <w:bodyDiv w:val="1"/>
      <w:marLeft w:val="0"/>
      <w:marRight w:val="0"/>
      <w:marTop w:val="0"/>
      <w:marBottom w:val="0"/>
      <w:divBdr>
        <w:top w:val="none" w:sz="0" w:space="0" w:color="auto"/>
        <w:left w:val="none" w:sz="0" w:space="0" w:color="auto"/>
        <w:bottom w:val="none" w:sz="0" w:space="0" w:color="auto"/>
        <w:right w:val="none" w:sz="0" w:space="0" w:color="auto"/>
      </w:divBdr>
    </w:div>
    <w:div w:id="1741098503">
      <w:bodyDiv w:val="1"/>
      <w:marLeft w:val="0"/>
      <w:marRight w:val="0"/>
      <w:marTop w:val="0"/>
      <w:marBottom w:val="0"/>
      <w:divBdr>
        <w:top w:val="none" w:sz="0" w:space="0" w:color="auto"/>
        <w:left w:val="none" w:sz="0" w:space="0" w:color="auto"/>
        <w:bottom w:val="none" w:sz="0" w:space="0" w:color="auto"/>
        <w:right w:val="none" w:sz="0" w:space="0" w:color="auto"/>
      </w:divBdr>
    </w:div>
    <w:div w:id="1770815367">
      <w:bodyDiv w:val="1"/>
      <w:marLeft w:val="0"/>
      <w:marRight w:val="0"/>
      <w:marTop w:val="0"/>
      <w:marBottom w:val="0"/>
      <w:divBdr>
        <w:top w:val="none" w:sz="0" w:space="0" w:color="auto"/>
        <w:left w:val="none" w:sz="0" w:space="0" w:color="auto"/>
        <w:bottom w:val="none" w:sz="0" w:space="0" w:color="auto"/>
        <w:right w:val="none" w:sz="0" w:space="0" w:color="auto"/>
      </w:divBdr>
    </w:div>
    <w:div w:id="2024238976">
      <w:bodyDiv w:val="1"/>
      <w:marLeft w:val="0"/>
      <w:marRight w:val="0"/>
      <w:marTop w:val="0"/>
      <w:marBottom w:val="0"/>
      <w:divBdr>
        <w:top w:val="none" w:sz="0" w:space="0" w:color="auto"/>
        <w:left w:val="none" w:sz="0" w:space="0" w:color="auto"/>
        <w:bottom w:val="none" w:sz="0" w:space="0" w:color="auto"/>
        <w:right w:val="none" w:sz="0" w:space="0" w:color="auto"/>
      </w:divBdr>
    </w:div>
    <w:div w:id="210379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dithelp@etsi.org" TargetMode="External"/><Relationship Id="rId13" Type="http://schemas.openxmlformats.org/officeDocument/2006/relationships/hyperlink" Target="https://portal.etsi.org/Services/editHelp/Standards-development/Tracking-a-draft/Status-codes" TargetMode="External"/><Relationship Id="rId18" Type="http://schemas.openxmlformats.org/officeDocument/2006/relationships/hyperlink" Target="https://docbox.etsi.org/Referenc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ortal.etsi.org/Portals/0/TBpages/edithelp/Docs/Principles_for_drafting_ETSI_deliverables.pdf" TargetMode="External"/><Relationship Id="rId12" Type="http://schemas.openxmlformats.org/officeDocument/2006/relationships/hyperlink" Target="http://www.etsi.org/deliver" TargetMode="External"/><Relationship Id="rId17" Type="http://schemas.openxmlformats.org/officeDocument/2006/relationships/hyperlink" Target="https://portal.etsi.org/Services/editHelp!/Howtostart/ETSIDraftingRules.aspx" TargetMode="External"/><Relationship Id="rId2" Type="http://schemas.openxmlformats.org/officeDocument/2006/relationships/styles" Target="styles.xml"/><Relationship Id="rId16" Type="http://schemas.openxmlformats.org/officeDocument/2006/relationships/hyperlink" Target="https://ipr.etsi.or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tsi.org/standards-search" TargetMode="External"/><Relationship Id="rId5" Type="http://schemas.openxmlformats.org/officeDocument/2006/relationships/footnotes" Target="footnotes.xml"/><Relationship Id="rId15" Type="http://schemas.openxmlformats.org/officeDocument/2006/relationships/hyperlink" Target="https://www.etsi.org/standards/coordinated-vulnerability-disclosure"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ortal.etsi.org/People/Commitee-Support-Staf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ETSIW_2013.dotm</Template>
  <TotalTime>1</TotalTime>
  <Pages>11</Pages>
  <Words>1384</Words>
  <Characters>9068</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10432</CharactersWithSpaces>
  <SharedDoc>false</SharedDoc>
  <HLinks>
    <vt:vector size="174" baseType="variant">
      <vt:variant>
        <vt:i4>4128773</vt:i4>
      </vt:variant>
      <vt:variant>
        <vt:i4>189</vt:i4>
      </vt:variant>
      <vt:variant>
        <vt:i4>0</vt:i4>
      </vt:variant>
      <vt:variant>
        <vt:i4>5</vt:i4>
      </vt:variant>
      <vt:variant>
        <vt:lpwstr>mailto:edithelp@etsi.org</vt:lpwstr>
      </vt:variant>
      <vt:variant>
        <vt:lpwstr/>
      </vt:variant>
      <vt:variant>
        <vt:i4>4128773</vt:i4>
      </vt:variant>
      <vt:variant>
        <vt:i4>186</vt:i4>
      </vt:variant>
      <vt:variant>
        <vt:i4>0</vt:i4>
      </vt:variant>
      <vt:variant>
        <vt:i4>5</vt:i4>
      </vt:variant>
      <vt:variant>
        <vt:lpwstr>mailto:edithelp@etsi.org</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7995444</vt:i4>
      </vt:variant>
      <vt:variant>
        <vt:i4>177</vt:i4>
      </vt:variant>
      <vt:variant>
        <vt:i4>0</vt:i4>
      </vt:variant>
      <vt:variant>
        <vt:i4>5</vt:i4>
      </vt:variant>
      <vt:variant>
        <vt:lpwstr>http://portal.etsi.org/Help/editHelp!/Howtostart/ETSIDraftingRules.aspx</vt:lpwstr>
      </vt:variant>
      <vt:variant>
        <vt:lpwstr/>
      </vt:variant>
      <vt:variant>
        <vt:i4>7209084</vt:i4>
      </vt:variant>
      <vt:variant>
        <vt:i4>173</vt:i4>
      </vt:variant>
      <vt:variant>
        <vt:i4>0</vt:i4>
      </vt:variant>
      <vt:variant>
        <vt:i4>5</vt:i4>
      </vt:variant>
      <vt:variant>
        <vt:lpwstr>http://portal.etsi.org/Help/editHelp!/Standardsdevelopment/Drafting/Stylestoolbar.aspx</vt:lpwstr>
      </vt:variant>
      <vt:variant>
        <vt:lpwstr/>
      </vt:variant>
      <vt:variant>
        <vt:i4>5177414</vt:i4>
      </vt:variant>
      <vt:variant>
        <vt:i4>171</vt:i4>
      </vt:variant>
      <vt:variant>
        <vt:i4>0</vt:i4>
      </vt:variant>
      <vt:variant>
        <vt:i4>5</vt:i4>
      </vt:variant>
      <vt:variant>
        <vt:lpwstr>http://portal.etsi.org/edithelp/home.asp</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786457</vt:i4>
      </vt:variant>
      <vt:variant>
        <vt:i4>138</vt:i4>
      </vt:variant>
      <vt:variant>
        <vt:i4>0</vt:i4>
      </vt:variant>
      <vt:variant>
        <vt:i4>5</vt:i4>
      </vt:variant>
      <vt:variant>
        <vt:lpwstr>http://webapp.etsi.org/Teddi/</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1376287</vt:i4>
      </vt:variant>
      <vt:variant>
        <vt:i4>132</vt:i4>
      </vt:variant>
      <vt:variant>
        <vt:i4>0</vt:i4>
      </vt:variant>
      <vt:variant>
        <vt:i4>5</vt:i4>
      </vt:variant>
      <vt:variant>
        <vt:lpwstr>http://docbox.etsi.org/Reference</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7995444</vt:i4>
      </vt:variant>
      <vt:variant>
        <vt:i4>126</vt:i4>
      </vt:variant>
      <vt:variant>
        <vt:i4>0</vt:i4>
      </vt:variant>
      <vt:variant>
        <vt:i4>5</vt:i4>
      </vt:variant>
      <vt:variant>
        <vt:lpwstr>http://portal.etsi.org/Help/editHelp!/Howtostart/ETSIDraftingRules.aspx</vt:lpwstr>
      </vt:variant>
      <vt:variant>
        <vt:lpwstr/>
      </vt:variant>
      <vt:variant>
        <vt:i4>2687002</vt:i4>
      </vt:variant>
      <vt:variant>
        <vt:i4>123</vt:i4>
      </vt:variant>
      <vt:variant>
        <vt:i4>0</vt:i4>
      </vt:variant>
      <vt:variant>
        <vt:i4>5</vt:i4>
      </vt:variant>
      <vt:variant>
        <vt:lpwstr>http://portal.etsi.org/edithelp/Files/other/EDRs_navigator.chm</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5570626</vt:i4>
      </vt:variant>
      <vt:variant>
        <vt:i4>114</vt:i4>
      </vt:variant>
      <vt:variant>
        <vt:i4>0</vt:i4>
      </vt:variant>
      <vt:variant>
        <vt:i4>5</vt:i4>
      </vt:variant>
      <vt:variant>
        <vt:lpwstr>http://ipr.etsi.org/</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Daniela Dedola</cp:lastModifiedBy>
  <cp:revision>2</cp:revision>
  <cp:lastPrinted>2016-05-17T08:56:00Z</cp:lastPrinted>
  <dcterms:created xsi:type="dcterms:W3CDTF">2026-04-24T14:54:00Z</dcterms:created>
  <dcterms:modified xsi:type="dcterms:W3CDTF">2026-04-24T14:54:00Z</dcterms:modified>
</cp:coreProperties>
</file>